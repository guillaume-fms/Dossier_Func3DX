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1"/>
        <w:gridCol w:w="1571"/>
        <w:gridCol w:w="2694"/>
        <w:gridCol w:w="1421"/>
        <w:gridCol w:w="1272"/>
      </w:tblGrid>
      <w:tr w:rsidR="003C156B" w:rsidRPr="00A462D8" w14:paraId="23EEE0EE" w14:textId="77777777" w:rsidTr="003C156B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9B6D" w14:textId="77777777" w:rsidR="0007407F" w:rsidRPr="00A462D8" w:rsidRDefault="0007407F" w:rsidP="003C156B">
            <w:pPr>
              <w:pStyle w:val="En-tte"/>
              <w:tabs>
                <w:tab w:val="left" w:pos="708"/>
              </w:tabs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Prénom – Nom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77B1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Date de début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CABFF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Poste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48A8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Service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0189" w14:textId="77777777" w:rsidR="0007407F" w:rsidRPr="00A462D8" w:rsidRDefault="0007407F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Localisation</w:t>
            </w:r>
          </w:p>
        </w:tc>
      </w:tr>
      <w:tr w:rsidR="003C156B" w:rsidRPr="00A462D8" w14:paraId="7B946F20" w14:textId="77777777" w:rsidTr="003C156B">
        <w:trPr>
          <w:trHeight w:val="492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BD31" w14:textId="74B06072" w:rsidR="0007407F" w:rsidRPr="00622005" w:rsidRDefault="00622005" w:rsidP="003C156B">
            <w:pPr>
              <w:jc w:val="center"/>
              <w:rPr>
                <w:rFonts w:ascii="Tahoma" w:hAnsi="Tahoma"/>
                <w:sz w:val="22"/>
                <w:szCs w:val="22"/>
              </w:rPr>
            </w:pPr>
            <w:r w:rsidRPr="00622005">
              <w:rPr>
                <w:rFonts w:ascii="Tahoma" w:hAnsi="Tahoma"/>
                <w:sz w:val="22"/>
                <w:szCs w:val="22"/>
              </w:rPr>
              <w:t>Guillaume</w:t>
            </w:r>
            <w:r>
              <w:rPr>
                <w:rFonts w:ascii="Tahoma" w:hAnsi="Tahoma"/>
                <w:sz w:val="22"/>
                <w:szCs w:val="22"/>
              </w:rPr>
              <w:t xml:space="preserve"> Pastor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B327" w14:textId="5DA1364B" w:rsidR="0007407F" w:rsidRPr="00A462D8" w:rsidRDefault="00622005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19/07/2021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BB67" w14:textId="10163B51" w:rsidR="0007407F" w:rsidRPr="00A462D8" w:rsidRDefault="00622005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Développeur 3DX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C4F43" w14:textId="19170A43" w:rsidR="0007407F" w:rsidRPr="00A462D8" w:rsidRDefault="00622005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3EX ENG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985F2" w14:textId="5E8F80E2" w:rsidR="0007407F" w:rsidRPr="00A462D8" w:rsidRDefault="00622005" w:rsidP="003C156B">
            <w:pPr>
              <w:jc w:val="center"/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Toulouse</w:t>
            </w:r>
          </w:p>
        </w:tc>
      </w:tr>
    </w:tbl>
    <w:p w14:paraId="08781324" w14:textId="77777777" w:rsidR="0007407F" w:rsidRDefault="0007407F" w:rsidP="0007407F">
      <w:pPr>
        <w:rPr>
          <w:rFonts w:ascii="Lato" w:hAnsi="Lato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701"/>
        <w:gridCol w:w="1381"/>
        <w:gridCol w:w="1316"/>
      </w:tblGrid>
      <w:tr w:rsidR="00194F32" w14:paraId="6D82364B" w14:textId="77777777" w:rsidTr="00A8493F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0A7F1226" w14:textId="5E1C32BD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Appréciation du poste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7E7E517" w14:textId="19035A2A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Insatisfaisant / Inadaptée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64C806B" w14:textId="09A28243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Peu satisfaisant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5FE75346" w14:textId="3A6BEB87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Satisfaisant</w:t>
            </w:r>
          </w:p>
        </w:tc>
        <w:tc>
          <w:tcPr>
            <w:tcW w:w="1316" w:type="dxa"/>
            <w:shd w:val="clear" w:color="auto" w:fill="D9D9D9" w:themeFill="background1" w:themeFillShade="D9"/>
            <w:vAlign w:val="center"/>
          </w:tcPr>
          <w:p w14:paraId="48728C6E" w14:textId="593773CE" w:rsidR="00194F32" w:rsidRDefault="00194F32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b/>
                <w:bCs/>
                <w:sz w:val="22"/>
                <w:szCs w:val="22"/>
              </w:rPr>
              <w:t>Très satisfaisant</w:t>
            </w:r>
          </w:p>
        </w:tc>
      </w:tr>
      <w:tr w:rsidR="00194F32" w14:paraId="242D010E" w14:textId="77777777" w:rsidTr="00A8493F">
        <w:tc>
          <w:tcPr>
            <w:tcW w:w="2830" w:type="dxa"/>
          </w:tcPr>
          <w:p w14:paraId="3769CF63" w14:textId="3F6296E7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Technique </w:t>
            </w:r>
          </w:p>
        </w:tc>
        <w:sdt>
          <w:sdtPr>
            <w:rPr>
              <w:rFonts w:ascii="Lato" w:hAnsi="Lato"/>
            </w:rPr>
            <w:id w:val="-370917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7145D16B" w14:textId="4443F96E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749607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E7FE884" w14:textId="7EC4BECF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7502583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2C07C022" w14:textId="5CD900D6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5925078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4062AA53" w14:textId="6F3E7280" w:rsidR="00194F32" w:rsidRDefault="000A629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42644DB4" w14:textId="77777777" w:rsidTr="00A8493F">
        <w:tc>
          <w:tcPr>
            <w:tcW w:w="2830" w:type="dxa"/>
          </w:tcPr>
          <w:p w14:paraId="6D8E33D3" w14:textId="41BFF8E7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Sécurité </w:t>
            </w:r>
          </w:p>
        </w:tc>
        <w:sdt>
          <w:sdtPr>
            <w:rPr>
              <w:rFonts w:ascii="Lato" w:hAnsi="Lato"/>
            </w:rPr>
            <w:id w:val="1257178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03671945" w14:textId="42CAE01A" w:rsidR="00194F32" w:rsidRDefault="000A1FDE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893732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5412A09" w14:textId="697F102A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769467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4FF65710" w14:textId="4A9BFC4A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470992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3876D8B4" w14:textId="07E8B744" w:rsidR="00194F32" w:rsidRDefault="000A629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1DCB5241" w14:textId="77777777" w:rsidTr="00A8493F">
        <w:tc>
          <w:tcPr>
            <w:tcW w:w="2830" w:type="dxa"/>
          </w:tcPr>
          <w:p w14:paraId="1D05C3D7" w14:textId="434A2802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Relationnel </w:t>
            </w:r>
          </w:p>
        </w:tc>
        <w:sdt>
          <w:sdtPr>
            <w:rPr>
              <w:rFonts w:ascii="Lato" w:hAnsi="Lato"/>
            </w:rPr>
            <w:id w:val="764649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0136D398" w14:textId="0EEDA08F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845464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F602272" w14:textId="4D353A88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674695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16163A0C" w14:textId="0E13502C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416019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6DBD9A0A" w14:textId="68AFDB1E" w:rsidR="00194F32" w:rsidRDefault="000A629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8493F" w14:paraId="792C3062" w14:textId="77777777" w:rsidTr="00A8493F">
        <w:trPr>
          <w:trHeight w:val="396"/>
        </w:trPr>
        <w:tc>
          <w:tcPr>
            <w:tcW w:w="2830" w:type="dxa"/>
            <w:vMerge w:val="restart"/>
          </w:tcPr>
          <w:p w14:paraId="1C1F56F7" w14:textId="4CBED813" w:rsidR="00A8493F" w:rsidRDefault="00A8493F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Au niveau de mes contre-indications médicales / mon handicap </w:t>
            </w:r>
          </w:p>
        </w:tc>
        <w:sdt>
          <w:sdtPr>
            <w:rPr>
              <w:rFonts w:ascii="Lato" w:hAnsi="Lato"/>
            </w:rPr>
            <w:id w:val="-1099403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Merge w:val="restart"/>
                <w:vAlign w:val="center"/>
              </w:tcPr>
              <w:p w14:paraId="795802EA" w14:textId="50742DBD" w:rsidR="00A8493F" w:rsidRDefault="00A8493F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396440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Merge w:val="restart"/>
                <w:vAlign w:val="center"/>
              </w:tcPr>
              <w:p w14:paraId="4074CC42" w14:textId="2B89F0EB" w:rsidR="00A8493F" w:rsidRDefault="000A642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546056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Merge w:val="restart"/>
                <w:vAlign w:val="center"/>
              </w:tcPr>
              <w:p w14:paraId="5BCCE68D" w14:textId="195AEDAF" w:rsidR="00A8493F" w:rsidRDefault="00A8493F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1316" w:type="dxa"/>
            <w:vAlign w:val="center"/>
          </w:tcPr>
          <w:sdt>
            <w:sdtPr>
              <w:rPr>
                <w:rFonts w:ascii="Lato" w:hAnsi="Lato"/>
                <w:sz w:val="22"/>
                <w:szCs w:val="22"/>
              </w:rPr>
              <w:id w:val="126418629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EB5A29C" w14:textId="742D56F1" w:rsidR="00A8493F" w:rsidRDefault="000A6290" w:rsidP="00A8493F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p>
            </w:sdtContent>
          </w:sdt>
        </w:tc>
      </w:tr>
      <w:tr w:rsidR="00A8493F" w14:paraId="77808279" w14:textId="77777777" w:rsidTr="00A8493F">
        <w:trPr>
          <w:trHeight w:val="396"/>
        </w:trPr>
        <w:tc>
          <w:tcPr>
            <w:tcW w:w="2830" w:type="dxa"/>
            <w:vMerge/>
          </w:tcPr>
          <w:p w14:paraId="434D874D" w14:textId="77777777" w:rsidR="00A8493F" w:rsidRPr="00A462D8" w:rsidRDefault="00A8493F" w:rsidP="00194F32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1560" w:type="dxa"/>
            <w:vMerge/>
            <w:vAlign w:val="center"/>
          </w:tcPr>
          <w:p w14:paraId="104C6A8B" w14:textId="77777777" w:rsidR="00A8493F" w:rsidRDefault="00A8493F" w:rsidP="00194F32">
            <w:pPr>
              <w:jc w:val="center"/>
              <w:rPr>
                <w:rFonts w:ascii="Lato" w:hAnsi="Lato"/>
              </w:rPr>
            </w:pPr>
          </w:p>
        </w:tc>
        <w:tc>
          <w:tcPr>
            <w:tcW w:w="1701" w:type="dxa"/>
            <w:vMerge/>
            <w:vAlign w:val="center"/>
          </w:tcPr>
          <w:p w14:paraId="5EA01A9B" w14:textId="77777777" w:rsidR="00A8493F" w:rsidRDefault="00A8493F" w:rsidP="00194F32">
            <w:pPr>
              <w:jc w:val="center"/>
              <w:rPr>
                <w:rFonts w:ascii="Lato" w:hAnsi="Lato"/>
              </w:rPr>
            </w:pPr>
          </w:p>
        </w:tc>
        <w:tc>
          <w:tcPr>
            <w:tcW w:w="1381" w:type="dxa"/>
            <w:vMerge/>
            <w:vAlign w:val="center"/>
          </w:tcPr>
          <w:p w14:paraId="3F298A6B" w14:textId="77777777" w:rsidR="00A8493F" w:rsidRDefault="00A8493F" w:rsidP="00194F32">
            <w:pPr>
              <w:jc w:val="center"/>
              <w:rPr>
                <w:rFonts w:ascii="Lato" w:hAnsi="Lato"/>
              </w:rPr>
            </w:pPr>
          </w:p>
        </w:tc>
        <w:tc>
          <w:tcPr>
            <w:tcW w:w="1316" w:type="dxa"/>
            <w:vAlign w:val="center"/>
          </w:tcPr>
          <w:p w14:paraId="37B00A1B" w14:textId="18A0ED72" w:rsidR="00A8493F" w:rsidRDefault="00A8493F" w:rsidP="00194F32">
            <w:pPr>
              <w:jc w:val="center"/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Ou N/A</w:t>
            </w:r>
            <w:r>
              <w:rPr>
                <w:rStyle w:val="Appelnotedebasdep"/>
                <w:rFonts w:ascii="Lato" w:hAnsi="Lato"/>
                <w:sz w:val="22"/>
                <w:szCs w:val="22"/>
              </w:rPr>
              <w:footnoteReference w:id="1"/>
            </w:r>
            <w:r>
              <w:rPr>
                <w:rFonts w:ascii="Lato" w:hAnsi="Lato"/>
                <w:sz w:val="22"/>
                <w:szCs w:val="22"/>
              </w:rPr>
              <w:t xml:space="preserve">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81710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94F32" w14:paraId="4546411B" w14:textId="77777777" w:rsidTr="00A8493F">
        <w:tc>
          <w:tcPr>
            <w:tcW w:w="2830" w:type="dxa"/>
          </w:tcPr>
          <w:p w14:paraId="2F490727" w14:textId="1C3F4C94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Apprendre de nouveaux savoirs </w:t>
            </w:r>
          </w:p>
        </w:tc>
        <w:sdt>
          <w:sdtPr>
            <w:rPr>
              <w:rFonts w:ascii="Lato" w:hAnsi="Lato"/>
            </w:rPr>
            <w:id w:val="-769624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1FA43E35" w14:textId="43698329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91557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AF34553" w14:textId="0D7732DD" w:rsidR="00194F32" w:rsidRDefault="003C156B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1943742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61B78BB1" w14:textId="541B55EA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7461764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5976FFF5" w14:textId="214602C6" w:rsidR="00194F32" w:rsidRDefault="000A629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225E73AE" w14:textId="77777777" w:rsidTr="00A8493F">
        <w:tc>
          <w:tcPr>
            <w:tcW w:w="2830" w:type="dxa"/>
          </w:tcPr>
          <w:p w14:paraId="333C8040" w14:textId="3D39F677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Ecoute de la hiérarchie </w:t>
            </w:r>
          </w:p>
        </w:tc>
        <w:sdt>
          <w:sdtPr>
            <w:rPr>
              <w:rFonts w:ascii="Lato" w:hAnsi="Lato"/>
            </w:rPr>
            <w:id w:val="1386528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3310F01E" w14:textId="6B7FEF80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044100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BD872B6" w14:textId="2613F26B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502969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29B5725B" w14:textId="6647C285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3479367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30F0D66A" w14:textId="1598A814" w:rsidR="00194F32" w:rsidRDefault="000A629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94F32" w14:paraId="7C7B7D30" w14:textId="77777777" w:rsidTr="00A8493F">
        <w:tc>
          <w:tcPr>
            <w:tcW w:w="2830" w:type="dxa"/>
          </w:tcPr>
          <w:p w14:paraId="1C88A584" w14:textId="5AB864A4" w:rsidR="00194F32" w:rsidRDefault="00194F32" w:rsidP="00194F3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Formation et évolution des compétences </w:t>
            </w:r>
          </w:p>
        </w:tc>
        <w:sdt>
          <w:sdtPr>
            <w:rPr>
              <w:rFonts w:ascii="Lato" w:hAnsi="Lato"/>
            </w:rPr>
            <w:id w:val="8933225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4142817C" w14:textId="6EF9CF93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889030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F6E454B" w14:textId="009D3F1B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-1928105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81" w:type="dxa"/>
                <w:vAlign w:val="center"/>
              </w:tcPr>
              <w:p w14:paraId="34652085" w14:textId="2B8A964C" w:rsidR="00194F32" w:rsidRDefault="00194F32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 w:rsidRPr="00194F3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sdt>
          <w:sdtPr>
            <w:rPr>
              <w:rFonts w:ascii="Lato" w:hAnsi="Lato"/>
            </w:rPr>
            <w:id w:val="16069204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16" w:type="dxa"/>
                <w:vAlign w:val="center"/>
              </w:tcPr>
              <w:p w14:paraId="269D52BA" w14:textId="47F2DCC0" w:rsidR="00194F32" w:rsidRDefault="000A6290" w:rsidP="00194F32">
                <w:pPr>
                  <w:jc w:val="center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2AF6816F" w14:textId="77777777" w:rsidR="00A462D8" w:rsidRPr="00A462D8" w:rsidRDefault="00A462D8" w:rsidP="0007407F">
      <w:pPr>
        <w:rPr>
          <w:rFonts w:ascii="Lato" w:hAnsi="Lato"/>
          <w:sz w:val="22"/>
          <w:szCs w:val="22"/>
        </w:rPr>
      </w:pPr>
    </w:p>
    <w:p w14:paraId="018310F1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b/>
          <w:bCs/>
          <w:sz w:val="22"/>
          <w:szCs w:val="22"/>
        </w:rPr>
        <w:t>1/</w:t>
      </w:r>
      <w:r w:rsidRPr="00A462D8">
        <w:rPr>
          <w:rFonts w:ascii="Lato" w:hAnsi="Lato"/>
          <w:sz w:val="22"/>
          <w:szCs w:val="22"/>
        </w:rPr>
        <w:t xml:space="preserve"> </w:t>
      </w:r>
      <w:r w:rsidRPr="00A462D8">
        <w:rPr>
          <w:rFonts w:ascii="Lato" w:hAnsi="Lato"/>
          <w:b/>
          <w:bCs/>
          <w:sz w:val="22"/>
          <w:szCs w:val="22"/>
        </w:rPr>
        <w:t>Appréciation du poste occupé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07407F" w:rsidRPr="00A462D8" w14:paraId="4B17EB7A" w14:textId="77777777" w:rsidTr="00731FC9">
        <w:tc>
          <w:tcPr>
            <w:tcW w:w="8788" w:type="dxa"/>
          </w:tcPr>
          <w:p w14:paraId="20006B0F" w14:textId="724D6104" w:rsidR="0007407F" w:rsidRPr="00A462D8" w:rsidRDefault="000A6290" w:rsidP="00731FC9">
            <w:pPr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 xml:space="preserve">Poste intéressant, car </w:t>
            </w:r>
            <w:r w:rsidR="00205F81">
              <w:rPr>
                <w:rFonts w:ascii="Lato" w:hAnsi="Lato"/>
                <w:sz w:val="22"/>
                <w:szCs w:val="22"/>
              </w:rPr>
              <w:t>j’apprends</w:t>
            </w:r>
            <w:r>
              <w:rPr>
                <w:rFonts w:ascii="Lato" w:hAnsi="Lato"/>
                <w:sz w:val="22"/>
                <w:szCs w:val="22"/>
              </w:rPr>
              <w:t xml:space="preserve"> tous les jours</w:t>
            </w:r>
          </w:p>
        </w:tc>
      </w:tr>
    </w:tbl>
    <w:p w14:paraId="6D6F992B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</w:p>
    <w:p w14:paraId="6D53EEB2" w14:textId="77777777" w:rsidR="0007407F" w:rsidRPr="00A462D8" w:rsidRDefault="0007407F" w:rsidP="0007407F">
      <w:pPr>
        <w:rPr>
          <w:rFonts w:ascii="Lato" w:hAnsi="Lato"/>
          <w:b/>
          <w:bCs/>
          <w:sz w:val="22"/>
          <w:szCs w:val="22"/>
        </w:rPr>
      </w:pPr>
      <w:r w:rsidRPr="00A462D8">
        <w:rPr>
          <w:rFonts w:ascii="Lato" w:hAnsi="Lato"/>
          <w:b/>
          <w:bCs/>
          <w:sz w:val="22"/>
          <w:szCs w:val="22"/>
        </w:rPr>
        <w:t xml:space="preserve">2/ L’entreprise adaptée </w:t>
      </w:r>
    </w:p>
    <w:p w14:paraId="47F9080B" w14:textId="1BBC8C32" w:rsidR="0007407F" w:rsidRPr="00A462D8" w:rsidRDefault="0007407F" w:rsidP="0007407F">
      <w:pPr>
        <w:widowControl/>
        <w:numPr>
          <w:ilvl w:val="0"/>
          <w:numId w:val="4"/>
        </w:numPr>
        <w:suppressAutoHyphens w:val="0"/>
        <w:autoSpaceDN/>
        <w:textAlignment w:val="auto"/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>Je suis satisfait de</w:t>
      </w:r>
      <w:r w:rsidR="00A83642">
        <w:rPr>
          <w:rFonts w:ascii="Lato" w:hAnsi="Lato"/>
          <w:sz w:val="22"/>
          <w:szCs w:val="22"/>
        </w:rPr>
        <w:t xml:space="preserve"> l’entreprise FMS</w:t>
      </w:r>
      <w:r w:rsidRPr="00A462D8">
        <w:rPr>
          <w:rFonts w:ascii="Lato" w:hAnsi="Lato"/>
          <w:sz w:val="22"/>
          <w:szCs w:val="22"/>
        </w:rPr>
        <w:tab/>
      </w:r>
      <w:r w:rsidR="00A83642">
        <w:rPr>
          <w:rFonts w:ascii="Lato" w:hAnsi="Lato"/>
          <w:sz w:val="22"/>
          <w:szCs w:val="22"/>
        </w:rPr>
        <w:tab/>
      </w:r>
      <w:r w:rsidRPr="00A462D8">
        <w:rPr>
          <w:rFonts w:ascii="Lato" w:hAnsi="Lato"/>
          <w:sz w:val="22"/>
          <w:szCs w:val="22"/>
        </w:rPr>
        <w:tab/>
      </w:r>
      <w:sdt>
        <w:sdtPr>
          <w:rPr>
            <w:rFonts w:ascii="Lato" w:hAnsi="Lato"/>
            <w:sz w:val="22"/>
            <w:szCs w:val="22"/>
          </w:rPr>
          <w:id w:val="12392224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6290">
            <w:rPr>
              <w:rFonts w:ascii="MS Gothic" w:eastAsia="MS Gothic" w:hAnsi="MS Gothic" w:hint="eastAsia"/>
              <w:sz w:val="22"/>
              <w:szCs w:val="22"/>
            </w:rPr>
            <w:t>☒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1160735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3EA2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37B65EB2" w14:textId="60607027" w:rsidR="0007407F" w:rsidRPr="00A462D8" w:rsidRDefault="0007407F" w:rsidP="0007407F">
      <w:pPr>
        <w:widowControl/>
        <w:numPr>
          <w:ilvl w:val="0"/>
          <w:numId w:val="4"/>
        </w:numPr>
        <w:suppressAutoHyphens w:val="0"/>
        <w:autoSpaceDN/>
        <w:textAlignment w:val="auto"/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Je souhaite rester au sein de </w:t>
      </w:r>
      <w:r w:rsidR="00A83642">
        <w:rPr>
          <w:rFonts w:ascii="Lato" w:hAnsi="Lato"/>
          <w:sz w:val="22"/>
          <w:szCs w:val="22"/>
        </w:rPr>
        <w:t>l’entreprise FMS</w:t>
      </w:r>
      <w:r w:rsidRPr="00A462D8">
        <w:rPr>
          <w:rFonts w:ascii="Lato" w:hAnsi="Lato"/>
          <w:sz w:val="22"/>
          <w:szCs w:val="22"/>
        </w:rPr>
        <w:tab/>
      </w:r>
      <w:sdt>
        <w:sdtPr>
          <w:rPr>
            <w:rFonts w:ascii="Lato" w:hAnsi="Lato"/>
            <w:sz w:val="22"/>
            <w:szCs w:val="22"/>
          </w:rPr>
          <w:id w:val="15471712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6290">
            <w:rPr>
              <w:rFonts w:ascii="MS Gothic" w:eastAsia="MS Gothic" w:hAnsi="MS Gothic" w:hint="eastAsia"/>
              <w:sz w:val="22"/>
              <w:szCs w:val="22"/>
            </w:rPr>
            <w:t>☒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-1027415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3EA2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5096CD55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Commentaire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07407F" w:rsidRPr="00A462D8" w14:paraId="7C4644B5" w14:textId="77777777" w:rsidTr="003C156B">
        <w:trPr>
          <w:trHeight w:val="218"/>
        </w:trPr>
        <w:tc>
          <w:tcPr>
            <w:tcW w:w="8788" w:type="dxa"/>
          </w:tcPr>
          <w:p w14:paraId="287A70CE" w14:textId="507434D9" w:rsidR="0007407F" w:rsidRPr="00A462D8" w:rsidRDefault="002B2FB7" w:rsidP="0007407F">
            <w:pPr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Bonne entente et entre aide au sein de l’équipe</w:t>
            </w:r>
          </w:p>
        </w:tc>
      </w:tr>
    </w:tbl>
    <w:p w14:paraId="0695854C" w14:textId="77777777" w:rsidR="0007407F" w:rsidRPr="00F41E6D" w:rsidRDefault="0007407F" w:rsidP="0007407F">
      <w:pPr>
        <w:spacing w:line="276" w:lineRule="auto"/>
        <w:rPr>
          <w:rFonts w:ascii="Lato" w:hAnsi="Lato"/>
          <w:bCs/>
          <w:sz w:val="22"/>
          <w:szCs w:val="22"/>
          <w:highlight w:val="yellow"/>
        </w:rPr>
      </w:pPr>
    </w:p>
    <w:p w14:paraId="1E795B9F" w14:textId="683C6C0A" w:rsidR="0007407F" w:rsidRPr="00A462D8" w:rsidRDefault="0007407F" w:rsidP="0007407F">
      <w:pPr>
        <w:spacing w:line="276" w:lineRule="auto"/>
        <w:rPr>
          <w:rFonts w:ascii="Lato" w:hAnsi="Lato"/>
          <w:b/>
          <w:sz w:val="22"/>
          <w:szCs w:val="22"/>
        </w:rPr>
      </w:pPr>
      <w:r w:rsidRPr="00F41E6D">
        <w:rPr>
          <w:rFonts w:ascii="Lato" w:hAnsi="Lato"/>
          <w:b/>
          <w:sz w:val="22"/>
          <w:szCs w:val="22"/>
        </w:rPr>
        <w:t>3 / Votre définition d</w:t>
      </w:r>
      <w:r w:rsidR="00A462D8" w:rsidRPr="00F41E6D">
        <w:rPr>
          <w:rFonts w:ascii="Lato" w:hAnsi="Lato"/>
          <w:b/>
          <w:sz w:val="22"/>
          <w:szCs w:val="22"/>
        </w:rPr>
        <w:t>e la v</w:t>
      </w:r>
      <w:r w:rsidRPr="00F41E6D">
        <w:rPr>
          <w:rFonts w:ascii="Lato" w:hAnsi="Lato"/>
          <w:b/>
          <w:sz w:val="22"/>
          <w:szCs w:val="22"/>
        </w:rPr>
        <w:t>aleur de FMS</w:t>
      </w:r>
      <w:r w:rsidR="00A462D8" w:rsidRPr="00F41E6D">
        <w:rPr>
          <w:rFonts w:ascii="Lato" w:hAnsi="Lato"/>
          <w:b/>
          <w:sz w:val="22"/>
          <w:szCs w:val="22"/>
        </w:rPr>
        <w:t xml:space="preserve"> définie dans la P-RH-</w:t>
      </w:r>
      <w:r w:rsidR="00C32D15">
        <w:rPr>
          <w:rFonts w:ascii="Lato" w:hAnsi="Lato"/>
          <w:b/>
          <w:sz w:val="22"/>
          <w:szCs w:val="22"/>
        </w:rPr>
        <w:t>05</w:t>
      </w:r>
      <w:r w:rsidRPr="00F41E6D">
        <w:rPr>
          <w:rFonts w:ascii="Lato" w:hAnsi="Lato"/>
          <w:b/>
          <w:sz w:val="22"/>
          <w:szCs w:val="22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0"/>
        <w:gridCol w:w="6268"/>
      </w:tblGrid>
      <w:tr w:rsidR="00A462D8" w:rsidRPr="00A462D8" w14:paraId="6F7328F8" w14:textId="7B947B62" w:rsidTr="00A462D8">
        <w:trPr>
          <w:trHeight w:val="342"/>
        </w:trPr>
        <w:tc>
          <w:tcPr>
            <w:tcW w:w="2520" w:type="dxa"/>
          </w:tcPr>
          <w:p w14:paraId="3809EA6D" w14:textId="6487B7CF" w:rsidR="00A462D8" w:rsidRPr="00A462D8" w:rsidRDefault="00A462D8" w:rsidP="0007407F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Valeur définie</w:t>
            </w:r>
          </w:p>
        </w:tc>
        <w:tc>
          <w:tcPr>
            <w:tcW w:w="6268" w:type="dxa"/>
          </w:tcPr>
          <w:p w14:paraId="0A4E6208" w14:textId="7B2E444A" w:rsidR="00A462D8" w:rsidRPr="002B2FB7" w:rsidRDefault="002B2FB7" w:rsidP="00A462D8">
            <w:pPr>
              <w:rPr>
                <w:rFonts w:ascii="Tahoma" w:hAnsi="Tahoma"/>
                <w:sz w:val="22"/>
                <w:szCs w:val="22"/>
              </w:rPr>
            </w:pPr>
            <w:r w:rsidRPr="002B2FB7">
              <w:rPr>
                <w:rFonts w:ascii="Tahoma" w:hAnsi="Tahoma"/>
                <w:sz w:val="22"/>
                <w:szCs w:val="22"/>
              </w:rPr>
              <w:t>EFFORT</w:t>
            </w:r>
            <w:r w:rsidR="005B690F">
              <w:rPr>
                <w:rFonts w:ascii="Tahoma" w:hAnsi="Tahoma"/>
                <w:sz w:val="22"/>
                <w:szCs w:val="22"/>
              </w:rPr>
              <w:t xml:space="preserve"> et </w:t>
            </w:r>
            <w:r w:rsidR="005B690F" w:rsidRPr="002B2FB7">
              <w:rPr>
                <w:rFonts w:ascii="Tahoma" w:hAnsi="Tahoma"/>
                <w:sz w:val="22"/>
                <w:szCs w:val="22"/>
              </w:rPr>
              <w:t>ADAPTABILIT</w:t>
            </w:r>
            <w:r w:rsidR="005B690F">
              <w:rPr>
                <w:rFonts w:ascii="Tahoma" w:hAnsi="Tahoma"/>
                <w:sz w:val="22"/>
                <w:szCs w:val="22"/>
              </w:rPr>
              <w:t>E</w:t>
            </w:r>
          </w:p>
        </w:tc>
      </w:tr>
      <w:tr w:rsidR="00A462D8" w:rsidRPr="00A462D8" w14:paraId="0A7AED42" w14:textId="77777777" w:rsidTr="002025CB">
        <w:trPr>
          <w:trHeight w:val="521"/>
        </w:trPr>
        <w:tc>
          <w:tcPr>
            <w:tcW w:w="8788" w:type="dxa"/>
            <w:gridSpan w:val="2"/>
          </w:tcPr>
          <w:p w14:paraId="1FF4B971" w14:textId="1C617EB2" w:rsidR="00A462D8" w:rsidRPr="002B2FB7" w:rsidRDefault="002B2FB7" w:rsidP="0007407F">
            <w:pPr>
              <w:rPr>
                <w:rFonts w:ascii="Tahoma" w:hAnsi="Tahoma"/>
                <w:sz w:val="22"/>
                <w:szCs w:val="22"/>
              </w:rPr>
            </w:pPr>
            <w:r w:rsidRPr="002B2FB7">
              <w:rPr>
                <w:rFonts w:ascii="Tahoma" w:hAnsi="Tahoma"/>
                <w:sz w:val="22"/>
                <w:szCs w:val="22"/>
              </w:rPr>
              <w:t>Activité qui permet de se dépasser pour résoudre des problèmes afin de trouver une solution</w:t>
            </w:r>
            <w:r w:rsidRPr="002B2FB7">
              <w:rPr>
                <w:rFonts w:ascii="Tahoma" w:hAnsi="Tahoma"/>
                <w:sz w:val="22"/>
                <w:szCs w:val="22"/>
              </w:rPr>
              <w:t>.</w:t>
            </w:r>
            <w:r>
              <w:rPr>
                <w:rFonts w:ascii="Tahoma" w:hAnsi="Tahoma"/>
                <w:sz w:val="22"/>
                <w:szCs w:val="22"/>
              </w:rPr>
              <w:t xml:space="preserve"> On doit s’adapter tous les jours à la plateforme sur laquelle on travaille.</w:t>
            </w:r>
          </w:p>
        </w:tc>
      </w:tr>
    </w:tbl>
    <w:p w14:paraId="4270C4E0" w14:textId="7F4CA802" w:rsidR="000A1FDE" w:rsidRDefault="000A1FDE" w:rsidP="00194F32">
      <w:pPr>
        <w:rPr>
          <w:rFonts w:ascii="Lato" w:hAnsi="Lato"/>
          <w:sz w:val="22"/>
          <w:szCs w:val="22"/>
        </w:rPr>
      </w:pPr>
    </w:p>
    <w:p w14:paraId="10CE647D" w14:textId="6C68AF28" w:rsidR="00A462D8" w:rsidRPr="00A462D8" w:rsidRDefault="00F41E6D" w:rsidP="00A462D8">
      <w:pPr>
        <w:rPr>
          <w:rFonts w:ascii="Lato" w:hAnsi="Lato"/>
          <w:b/>
          <w:bCs/>
          <w:sz w:val="22"/>
          <w:szCs w:val="22"/>
        </w:rPr>
      </w:pPr>
      <w:r>
        <w:rPr>
          <w:rFonts w:ascii="Lato" w:hAnsi="Lato"/>
          <w:b/>
          <w:bCs/>
          <w:sz w:val="22"/>
          <w:szCs w:val="22"/>
        </w:rPr>
        <w:t>4</w:t>
      </w:r>
      <w:r w:rsidR="00A462D8" w:rsidRPr="00A462D8">
        <w:rPr>
          <w:rFonts w:ascii="Lato" w:hAnsi="Lato"/>
          <w:b/>
          <w:bCs/>
          <w:sz w:val="22"/>
          <w:szCs w:val="22"/>
        </w:rPr>
        <w:t xml:space="preserve">/ Définition des objectifs professionnels </w:t>
      </w:r>
    </w:p>
    <w:p w14:paraId="61588D65" w14:textId="4756D1EA" w:rsidR="00194F32" w:rsidRDefault="00194F32" w:rsidP="00A462D8">
      <w:p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Rappelez les objectifs professionnels fixés en entretien annuel avec votre manager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194F32" w14:paraId="2E270DDD" w14:textId="77777777" w:rsidTr="00CF7DDA">
        <w:trPr>
          <w:trHeight w:val="579"/>
        </w:trPr>
        <w:tc>
          <w:tcPr>
            <w:tcW w:w="8788" w:type="dxa"/>
          </w:tcPr>
          <w:p w14:paraId="24B4261E" w14:textId="64BF7456" w:rsidR="00194F32" w:rsidRPr="002B2FB7" w:rsidRDefault="002B2FB7" w:rsidP="00A462D8">
            <w:pPr>
              <w:rPr>
                <w:rFonts w:ascii="Tahoma" w:hAnsi="Tahoma"/>
                <w:sz w:val="22"/>
                <w:szCs w:val="22"/>
              </w:rPr>
            </w:pPr>
            <w:r w:rsidRPr="002B2FB7">
              <w:rPr>
                <w:rFonts w:ascii="Tahoma" w:hAnsi="Tahoma"/>
                <w:sz w:val="22"/>
                <w:szCs w:val="22"/>
              </w:rPr>
              <w:t>Terminer la formation et devenir progressivement autonome sur le poste Effectuer une ou deux présentations "Knowledge Synchronisation" Compléter la skill matrix FMS à chaque fin de PI et identifier les priorités de domaines technique du prochain PI avec le tech lead. Mettre en application la méthodologie du workflow (dev et func)</w:t>
            </w:r>
          </w:p>
        </w:tc>
      </w:tr>
    </w:tbl>
    <w:p w14:paraId="7EEE9EC4" w14:textId="32F46657" w:rsid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Ces objectifs sont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272"/>
      </w:tblGrid>
      <w:tr w:rsidR="00194F32" w14:paraId="36C7EEA4" w14:textId="77777777" w:rsidTr="002025CB">
        <w:tc>
          <w:tcPr>
            <w:tcW w:w="1555" w:type="dxa"/>
          </w:tcPr>
          <w:p w14:paraId="000E2DA4" w14:textId="3844E9C6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229185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F32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94F32" w:rsidRPr="00A462D8">
              <w:rPr>
                <w:rFonts w:ascii="Lato" w:hAnsi="Lato"/>
                <w:sz w:val="22"/>
                <w:szCs w:val="22"/>
              </w:rPr>
              <w:t>Pas atteint</w:t>
            </w:r>
          </w:p>
        </w:tc>
        <w:tc>
          <w:tcPr>
            <w:tcW w:w="2409" w:type="dxa"/>
          </w:tcPr>
          <w:p w14:paraId="3AF9980A" w14:textId="46C92AFE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816873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F32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41E6D">
              <w:rPr>
                <w:rFonts w:ascii="Lato" w:hAnsi="Lato"/>
                <w:sz w:val="22"/>
                <w:szCs w:val="22"/>
              </w:rPr>
              <w:t>Difficile à atteindre</w:t>
            </w:r>
          </w:p>
        </w:tc>
        <w:tc>
          <w:tcPr>
            <w:tcW w:w="2552" w:type="dxa"/>
          </w:tcPr>
          <w:p w14:paraId="144A789A" w14:textId="7B8F2B9D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21044954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B2FB7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194F32" w:rsidRPr="00A462D8">
              <w:rPr>
                <w:rFonts w:ascii="Lato" w:hAnsi="Lato"/>
                <w:sz w:val="22"/>
                <w:szCs w:val="22"/>
              </w:rPr>
              <w:t>Atteint partiellement</w:t>
            </w:r>
          </w:p>
        </w:tc>
        <w:tc>
          <w:tcPr>
            <w:tcW w:w="2272" w:type="dxa"/>
          </w:tcPr>
          <w:p w14:paraId="08015935" w14:textId="3CD0FB49" w:rsidR="00194F32" w:rsidRDefault="00000000" w:rsidP="00A462D8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543181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F32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94F32" w:rsidRPr="00A462D8">
              <w:rPr>
                <w:rFonts w:ascii="Lato" w:hAnsi="Lato"/>
                <w:sz w:val="22"/>
                <w:szCs w:val="22"/>
              </w:rPr>
              <w:t>Totalement atteint</w:t>
            </w:r>
          </w:p>
        </w:tc>
      </w:tr>
    </w:tbl>
    <w:p w14:paraId="1A568AD1" w14:textId="526A3287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>Si vous avez formulez une demande de formation,</w:t>
      </w:r>
      <w:r w:rsidR="00F41E6D">
        <w:rPr>
          <w:rFonts w:ascii="Lato" w:hAnsi="Lato"/>
          <w:sz w:val="22"/>
          <w:szCs w:val="22"/>
        </w:rPr>
        <w:t xml:space="preserve"> a-t-elle eu l</w:t>
      </w:r>
      <w:r w:rsidRPr="00A462D8">
        <w:rPr>
          <w:rFonts w:ascii="Lato" w:hAnsi="Lato"/>
          <w:sz w:val="22"/>
          <w:szCs w:val="22"/>
        </w:rPr>
        <w:t xml:space="preserve">ieu ?  </w:t>
      </w:r>
      <w:sdt>
        <w:sdtPr>
          <w:rPr>
            <w:rFonts w:ascii="Lato" w:hAnsi="Lato"/>
            <w:sz w:val="22"/>
            <w:szCs w:val="22"/>
          </w:rPr>
          <w:id w:val="847832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-5135335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3FF8">
            <w:rPr>
              <w:rFonts w:ascii="MS Gothic" w:eastAsia="MS Gothic" w:hAnsi="MS Gothic" w:hint="eastAsia"/>
              <w:sz w:val="22"/>
              <w:szCs w:val="22"/>
            </w:rPr>
            <w:t>☒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5FC2E139" w14:textId="77777777" w:rsidR="00AC0FB2" w:rsidRPr="00A462D8" w:rsidRDefault="00AC0FB2" w:rsidP="0007407F">
      <w:pPr>
        <w:rPr>
          <w:rFonts w:ascii="Lato" w:hAnsi="Lato"/>
          <w:sz w:val="22"/>
          <w:szCs w:val="22"/>
        </w:rPr>
      </w:pPr>
    </w:p>
    <w:tbl>
      <w:tblPr>
        <w:tblpPr w:leftFromText="141" w:rightFromText="141" w:vertAnchor="text" w:horzAnchor="margin" w:tblpY="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72"/>
        <w:gridCol w:w="2912"/>
      </w:tblGrid>
      <w:tr w:rsidR="00CF7DDA" w:rsidRPr="00A462D8" w14:paraId="0FBFBD3C" w14:textId="77777777" w:rsidTr="000A6420">
        <w:trPr>
          <w:trHeight w:val="31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35B9C" w14:textId="21410A2C" w:rsidR="00CF7DDA" w:rsidRPr="002B2FB7" w:rsidRDefault="002B2FB7">
            <w:pPr>
              <w:jc w:val="center"/>
              <w:rPr>
                <w:rFonts w:ascii="Tahoma" w:hAnsi="Tahoma"/>
                <w:sz w:val="22"/>
                <w:szCs w:val="22"/>
              </w:rPr>
            </w:pPr>
            <w:r w:rsidRPr="002B2FB7">
              <w:rPr>
                <w:rFonts w:ascii="Tahoma" w:hAnsi="Tahoma"/>
                <w:sz w:val="22"/>
                <w:szCs w:val="22"/>
              </w:rPr>
              <w:t>Rien pour</w:t>
            </w:r>
            <w:r>
              <w:rPr>
                <w:rFonts w:ascii="Tahoma" w:hAnsi="Tahoma"/>
                <w:sz w:val="22"/>
                <w:szCs w:val="22"/>
              </w:rPr>
              <w:t xml:space="preserve"> à dire</w:t>
            </w:r>
            <w:r w:rsidRPr="002B2FB7">
              <w:rPr>
                <w:rFonts w:ascii="Tahoma" w:hAnsi="Tahoma"/>
                <w:sz w:val="22"/>
                <w:szCs w:val="22"/>
              </w:rPr>
              <w:t xml:space="preserve"> le moment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AACA" w14:textId="77777777" w:rsidR="00CF7DDA" w:rsidRDefault="002B2FB7" w:rsidP="002B2FB7">
            <w:pPr>
              <w:rPr>
                <w:rFonts w:ascii="Lato" w:hAnsi="Lato"/>
                <w:sz w:val="22"/>
                <w:szCs w:val="22"/>
              </w:rPr>
            </w:pPr>
            <w:r>
              <w:rPr>
                <w:rFonts w:ascii="Lato" w:hAnsi="Lato"/>
                <w:sz w:val="22"/>
                <w:szCs w:val="22"/>
              </w:rPr>
              <w:t>04/12/2024</w:t>
            </w:r>
          </w:p>
          <w:p w14:paraId="234E592C" w14:textId="34946781" w:rsidR="002B2FB7" w:rsidRPr="00A462D8" w:rsidRDefault="002B2FB7" w:rsidP="002B2FB7">
            <w:pPr>
              <w:rPr>
                <w:rFonts w:ascii="Lato" w:hAnsi="Lato"/>
                <w:sz w:val="22"/>
                <w:szCs w:val="22"/>
              </w:rPr>
            </w:pPr>
            <w:r w:rsidRPr="002B2FB7">
              <w:rPr>
                <w:rFonts w:ascii="Lato" w:hAnsi="Lato"/>
                <w:sz w:val="22"/>
                <w:szCs w:val="22"/>
              </w:rPr>
              <w:drawing>
                <wp:inline distT="0" distB="0" distL="0" distR="0" wp14:anchorId="3C539355" wp14:editId="2C8A013E">
                  <wp:extent cx="1760220" cy="258445"/>
                  <wp:effectExtent l="0" t="0" r="0" b="8255"/>
                  <wp:docPr id="17595991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5991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0" cy="26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DDA" w:rsidRPr="00A462D8" w14:paraId="1601DBC5" w14:textId="77777777" w:rsidTr="000A6420">
        <w:trPr>
          <w:trHeight w:val="555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6EE1" w14:textId="77777777" w:rsidR="00CF7DDA" w:rsidRPr="00A462D8" w:rsidRDefault="00CF7DDA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7D8A" w14:textId="22AAC501" w:rsidR="00CF7DDA" w:rsidRPr="00A462D8" w:rsidRDefault="00CF7DDA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4B328652" w14:textId="624ED578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>--------------------------------------</w:t>
      </w:r>
      <w:r w:rsidRPr="00A462D8">
        <w:rPr>
          <w:rFonts w:ascii="Lato" w:hAnsi="Lato"/>
          <w:b/>
          <w:i/>
          <w:sz w:val="22"/>
          <w:szCs w:val="22"/>
        </w:rPr>
        <w:t>Cadre réservé à la hiérarchie</w:t>
      </w:r>
      <w:r w:rsidRPr="00A462D8">
        <w:rPr>
          <w:rFonts w:ascii="Lato" w:hAnsi="Lato"/>
          <w:sz w:val="22"/>
          <w:szCs w:val="22"/>
        </w:rPr>
        <w:t>-----------------------------------</w:t>
      </w:r>
    </w:p>
    <w:p w14:paraId="48BC517A" w14:textId="20B8F245" w:rsidR="00E14C25" w:rsidRPr="00A462D8" w:rsidRDefault="00E14C25" w:rsidP="000865DC">
      <w:pPr>
        <w:pStyle w:val="Standard"/>
        <w:jc w:val="both"/>
        <w:rPr>
          <w:rFonts w:ascii="Lato" w:hAnsi="Lato" w:cs="Lato"/>
          <w:sz w:val="22"/>
          <w:szCs w:val="22"/>
        </w:rPr>
      </w:pPr>
    </w:p>
    <w:p w14:paraId="053A43CA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  <w:r w:rsidRPr="00A8493F">
        <w:rPr>
          <w:rFonts w:ascii="Lato" w:hAnsi="Lato"/>
          <w:b/>
          <w:bCs/>
          <w:sz w:val="22"/>
          <w:szCs w:val="22"/>
        </w:rPr>
        <w:t>1/Assimilation des valeurs et des compétences comportementales de l’Entreprise Adaptée</w:t>
      </w:r>
      <w:r w:rsidRPr="00A462D8">
        <w:rPr>
          <w:rFonts w:ascii="Lato" w:hAnsi="Lato"/>
          <w:sz w:val="22"/>
          <w:szCs w:val="22"/>
        </w:rPr>
        <w:t>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2326"/>
        <w:gridCol w:w="2210"/>
        <w:gridCol w:w="2272"/>
      </w:tblGrid>
      <w:tr w:rsidR="0007407F" w:rsidRPr="00A462D8" w14:paraId="66E54FE2" w14:textId="77777777" w:rsidTr="00CF7DDA">
        <w:tc>
          <w:tcPr>
            <w:tcW w:w="1980" w:type="dxa"/>
          </w:tcPr>
          <w:p w14:paraId="27475CD3" w14:textId="77777777" w:rsidR="0007407F" w:rsidRPr="00A462D8" w:rsidRDefault="0007407F" w:rsidP="00731FC9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Valeurs</w:t>
            </w:r>
          </w:p>
        </w:tc>
        <w:tc>
          <w:tcPr>
            <w:tcW w:w="2326" w:type="dxa"/>
          </w:tcPr>
          <w:p w14:paraId="77C0C638" w14:textId="77777777" w:rsidR="0007407F" w:rsidRPr="00A462D8" w:rsidRDefault="0007407F" w:rsidP="00731FC9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Appréciation</w:t>
            </w:r>
          </w:p>
        </w:tc>
        <w:tc>
          <w:tcPr>
            <w:tcW w:w="2210" w:type="dxa"/>
          </w:tcPr>
          <w:p w14:paraId="39813BB2" w14:textId="77777777" w:rsidR="0007407F" w:rsidRPr="00A462D8" w:rsidRDefault="0007407F" w:rsidP="00731FC9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Compétences Comportementales</w:t>
            </w:r>
          </w:p>
        </w:tc>
        <w:tc>
          <w:tcPr>
            <w:tcW w:w="2272" w:type="dxa"/>
          </w:tcPr>
          <w:p w14:paraId="2DDBDE20" w14:textId="77777777" w:rsidR="0007407F" w:rsidRPr="00A462D8" w:rsidRDefault="0007407F" w:rsidP="00731FC9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Appréciation</w:t>
            </w:r>
          </w:p>
        </w:tc>
      </w:tr>
      <w:tr w:rsidR="0007407F" w:rsidRPr="00A462D8" w14:paraId="34848186" w14:textId="77777777" w:rsidTr="00CF7DDA">
        <w:tc>
          <w:tcPr>
            <w:tcW w:w="1980" w:type="dxa"/>
          </w:tcPr>
          <w:p w14:paraId="06367E47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Solidarité</w:t>
            </w:r>
          </w:p>
        </w:tc>
        <w:tc>
          <w:tcPr>
            <w:tcW w:w="2326" w:type="dxa"/>
          </w:tcPr>
          <w:p w14:paraId="73970FDB" w14:textId="33A84953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4304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C0FB2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2138447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79621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556938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493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054828E4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Ecoute du client</w:t>
            </w:r>
          </w:p>
        </w:tc>
        <w:tc>
          <w:tcPr>
            <w:tcW w:w="2272" w:type="dxa"/>
          </w:tcPr>
          <w:p w14:paraId="3C556EB2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141515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504703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78627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719403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1AE3772A" w14:textId="77777777" w:rsidTr="00CF7DDA">
        <w:tc>
          <w:tcPr>
            <w:tcW w:w="1980" w:type="dxa"/>
          </w:tcPr>
          <w:p w14:paraId="5A69C9DE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Autonomie / Responsabilité</w:t>
            </w:r>
          </w:p>
        </w:tc>
        <w:tc>
          <w:tcPr>
            <w:tcW w:w="2326" w:type="dxa"/>
          </w:tcPr>
          <w:p w14:paraId="277241D6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209785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923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398819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989737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65546FB4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Apprentissage</w:t>
            </w:r>
          </w:p>
        </w:tc>
        <w:tc>
          <w:tcPr>
            <w:tcW w:w="2272" w:type="dxa"/>
          </w:tcPr>
          <w:p w14:paraId="734E38BC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80243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647553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928569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358883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15D1F1AE" w14:textId="77777777" w:rsidTr="00CF7DDA">
        <w:tc>
          <w:tcPr>
            <w:tcW w:w="1980" w:type="dxa"/>
          </w:tcPr>
          <w:p w14:paraId="235F4B45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Effort</w:t>
            </w:r>
          </w:p>
        </w:tc>
        <w:tc>
          <w:tcPr>
            <w:tcW w:w="2326" w:type="dxa"/>
          </w:tcPr>
          <w:p w14:paraId="19D754B6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739937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38059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236437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6925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74D977E5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Dialogue</w:t>
            </w:r>
          </w:p>
        </w:tc>
        <w:tc>
          <w:tcPr>
            <w:tcW w:w="2272" w:type="dxa"/>
          </w:tcPr>
          <w:p w14:paraId="55D98BB8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375502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318306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469863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923482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79AE9287" w14:textId="77777777" w:rsidTr="00CF7DDA">
        <w:tc>
          <w:tcPr>
            <w:tcW w:w="1980" w:type="dxa"/>
          </w:tcPr>
          <w:p w14:paraId="32315FE7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Adaptabilité</w:t>
            </w:r>
          </w:p>
        </w:tc>
        <w:tc>
          <w:tcPr>
            <w:tcW w:w="2326" w:type="dxa"/>
          </w:tcPr>
          <w:p w14:paraId="2B38E388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218549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630044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92133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46023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  <w:tc>
          <w:tcPr>
            <w:tcW w:w="2210" w:type="dxa"/>
          </w:tcPr>
          <w:p w14:paraId="407D9E3D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Ouverture vers les autres</w:t>
            </w:r>
          </w:p>
        </w:tc>
        <w:tc>
          <w:tcPr>
            <w:tcW w:w="2272" w:type="dxa"/>
          </w:tcPr>
          <w:p w14:paraId="2E2C6F17" w14:textId="0D5EBBAD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502047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989004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3EA2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33955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030183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0E768527" w14:textId="77777777" w:rsidTr="00CF7DDA">
        <w:trPr>
          <w:cantSplit/>
        </w:trPr>
        <w:tc>
          <w:tcPr>
            <w:tcW w:w="4306" w:type="dxa"/>
            <w:gridSpan w:val="2"/>
            <w:vMerge w:val="restart"/>
          </w:tcPr>
          <w:p w14:paraId="393848B1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1 : Non assimilé, </w:t>
            </w:r>
          </w:p>
          <w:p w14:paraId="3F498DAF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2 : Besoin d’amélioration</w:t>
            </w:r>
          </w:p>
          <w:p w14:paraId="03CD552F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3 : Maîtrise</w:t>
            </w:r>
          </w:p>
          <w:p w14:paraId="7749A10C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4 : Maîtrise et fait progresser son environnement</w:t>
            </w:r>
          </w:p>
        </w:tc>
        <w:tc>
          <w:tcPr>
            <w:tcW w:w="2210" w:type="dxa"/>
          </w:tcPr>
          <w:p w14:paraId="5EB4334E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Discipline</w:t>
            </w:r>
          </w:p>
        </w:tc>
        <w:tc>
          <w:tcPr>
            <w:tcW w:w="2272" w:type="dxa"/>
          </w:tcPr>
          <w:p w14:paraId="4221318B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1779555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47610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299228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605386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24BCCF40" w14:textId="77777777" w:rsidTr="00CF7DDA">
        <w:trPr>
          <w:cantSplit/>
        </w:trPr>
        <w:tc>
          <w:tcPr>
            <w:tcW w:w="4306" w:type="dxa"/>
            <w:gridSpan w:val="2"/>
            <w:vMerge/>
          </w:tcPr>
          <w:p w14:paraId="73DEF2F8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2210" w:type="dxa"/>
          </w:tcPr>
          <w:p w14:paraId="4B1C1113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Assiduité</w:t>
            </w:r>
          </w:p>
        </w:tc>
        <w:tc>
          <w:tcPr>
            <w:tcW w:w="2272" w:type="dxa"/>
          </w:tcPr>
          <w:p w14:paraId="0EC7DED8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136941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942987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78896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70783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410E7D1A" w14:textId="77777777" w:rsidTr="00CF7DDA">
        <w:trPr>
          <w:cantSplit/>
        </w:trPr>
        <w:tc>
          <w:tcPr>
            <w:tcW w:w="4306" w:type="dxa"/>
            <w:gridSpan w:val="2"/>
            <w:vMerge/>
          </w:tcPr>
          <w:p w14:paraId="7A67885D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2210" w:type="dxa"/>
          </w:tcPr>
          <w:p w14:paraId="70E747E0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Résilience</w:t>
            </w:r>
          </w:p>
        </w:tc>
        <w:tc>
          <w:tcPr>
            <w:tcW w:w="2272" w:type="dxa"/>
          </w:tcPr>
          <w:p w14:paraId="73BD5262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1704859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503473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2136868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604995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  <w:tr w:rsidR="0007407F" w:rsidRPr="00A462D8" w14:paraId="27D8F665" w14:textId="77777777" w:rsidTr="00CF7DDA">
        <w:trPr>
          <w:cantSplit/>
        </w:trPr>
        <w:tc>
          <w:tcPr>
            <w:tcW w:w="4306" w:type="dxa"/>
            <w:gridSpan w:val="2"/>
            <w:vMerge/>
          </w:tcPr>
          <w:p w14:paraId="63E21FE4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2210" w:type="dxa"/>
          </w:tcPr>
          <w:p w14:paraId="74EE58AC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Poly compétence</w:t>
            </w:r>
          </w:p>
        </w:tc>
        <w:tc>
          <w:tcPr>
            <w:tcW w:w="2272" w:type="dxa"/>
          </w:tcPr>
          <w:p w14:paraId="76CCBF6F" w14:textId="77777777" w:rsidR="0007407F" w:rsidRPr="00A462D8" w:rsidRDefault="00000000" w:rsidP="00731FC9">
            <w:pPr>
              <w:rPr>
                <w:rFonts w:ascii="Lato" w:hAnsi="Lato"/>
                <w:sz w:val="22"/>
                <w:szCs w:val="22"/>
              </w:rPr>
            </w:pPr>
            <w:sdt>
              <w:sdtPr>
                <w:rPr>
                  <w:rFonts w:ascii="Lato" w:hAnsi="Lato"/>
                  <w:sz w:val="22"/>
                  <w:szCs w:val="22"/>
                </w:rPr>
                <w:id w:val="-915866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1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161975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2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-1549137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3 / </w:t>
            </w:r>
            <w:sdt>
              <w:sdtPr>
                <w:rPr>
                  <w:rFonts w:ascii="Lato" w:hAnsi="Lato"/>
                  <w:sz w:val="22"/>
                  <w:szCs w:val="22"/>
                </w:rPr>
                <w:id w:val="363796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07F" w:rsidRPr="00A462D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7407F" w:rsidRPr="00A462D8">
              <w:rPr>
                <w:rFonts w:ascii="Lato" w:hAnsi="Lato"/>
                <w:sz w:val="22"/>
                <w:szCs w:val="22"/>
              </w:rPr>
              <w:t xml:space="preserve"> 4</w:t>
            </w:r>
          </w:p>
        </w:tc>
      </w:tr>
    </w:tbl>
    <w:p w14:paraId="497137EA" w14:textId="77777777" w:rsidR="0007407F" w:rsidRPr="00A462D8" w:rsidRDefault="0007407F" w:rsidP="0007407F">
      <w:pPr>
        <w:rPr>
          <w:rFonts w:ascii="Lato" w:hAnsi="Lato"/>
          <w:sz w:val="22"/>
          <w:szCs w:val="22"/>
        </w:rPr>
      </w:pPr>
    </w:p>
    <w:p w14:paraId="177AE0D4" w14:textId="77777777" w:rsidR="0007407F" w:rsidRPr="00A8493F" w:rsidRDefault="0007407F" w:rsidP="0007407F">
      <w:pPr>
        <w:rPr>
          <w:rFonts w:ascii="Lato" w:hAnsi="Lato"/>
          <w:b/>
          <w:bCs/>
          <w:sz w:val="22"/>
          <w:szCs w:val="22"/>
        </w:rPr>
      </w:pPr>
      <w:r w:rsidRPr="00A8493F">
        <w:rPr>
          <w:rFonts w:ascii="Lato" w:hAnsi="Lato"/>
          <w:b/>
          <w:bCs/>
          <w:sz w:val="22"/>
          <w:szCs w:val="22"/>
        </w:rPr>
        <w:t>2/ Appréciation à froid de la formation au poste au salarié</w:t>
      </w:r>
    </w:p>
    <w:p w14:paraId="600FF02B" w14:textId="5FF6EB87" w:rsidR="0007407F" w:rsidRPr="00A462D8" w:rsidRDefault="00000000" w:rsidP="0007407F">
      <w:pPr>
        <w:rPr>
          <w:rFonts w:ascii="Lato" w:hAnsi="Lato"/>
          <w:sz w:val="22"/>
          <w:szCs w:val="22"/>
        </w:rPr>
      </w:pPr>
      <w:sdt>
        <w:sdtPr>
          <w:rPr>
            <w:rFonts w:ascii="Lato" w:hAnsi="Lato"/>
            <w:sz w:val="22"/>
            <w:szCs w:val="22"/>
          </w:rPr>
          <w:id w:val="-1661156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07407F" w:rsidRPr="00A462D8">
        <w:rPr>
          <w:rFonts w:ascii="Lato" w:hAnsi="Lato"/>
          <w:sz w:val="22"/>
          <w:szCs w:val="22"/>
        </w:rPr>
        <w:t xml:space="preserve"> Insatisfaisante / </w:t>
      </w:r>
      <w:sdt>
        <w:sdtPr>
          <w:rPr>
            <w:rFonts w:ascii="Lato" w:hAnsi="Lato"/>
            <w:sz w:val="22"/>
            <w:szCs w:val="22"/>
          </w:rPr>
          <w:id w:val="585886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407F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07407F" w:rsidRPr="00A462D8">
        <w:rPr>
          <w:rFonts w:ascii="Lato" w:hAnsi="Lato"/>
          <w:sz w:val="22"/>
          <w:szCs w:val="22"/>
        </w:rPr>
        <w:t xml:space="preserve"> Besoin d’un complément et suivi / </w:t>
      </w:r>
      <w:sdt>
        <w:sdtPr>
          <w:rPr>
            <w:rFonts w:ascii="Lato" w:hAnsi="Lato"/>
            <w:sz w:val="22"/>
            <w:szCs w:val="22"/>
          </w:rPr>
          <w:id w:val="1042877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407F" w:rsidRPr="00A462D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07407F" w:rsidRPr="00A462D8">
        <w:rPr>
          <w:rFonts w:ascii="Lato" w:hAnsi="Lato"/>
          <w:sz w:val="22"/>
          <w:szCs w:val="22"/>
        </w:rPr>
        <w:t xml:space="preserve"> Maîtrise des bases du savoir </w:t>
      </w:r>
    </w:p>
    <w:p w14:paraId="10074342" w14:textId="32918E95" w:rsidR="0007407F" w:rsidRDefault="0007407F" w:rsidP="00CF7DDA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Commentaire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8"/>
      </w:tblGrid>
      <w:tr w:rsidR="00CF7DDA" w14:paraId="587CB7C9" w14:textId="77777777" w:rsidTr="00CF7DDA">
        <w:tc>
          <w:tcPr>
            <w:tcW w:w="8788" w:type="dxa"/>
          </w:tcPr>
          <w:p w14:paraId="7190BBAC" w14:textId="77777777" w:rsidR="00CF7DDA" w:rsidRDefault="00CF7DDA" w:rsidP="00CF7DDA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4BA9140F" w14:textId="77777777" w:rsidR="00CF7DDA" w:rsidRPr="00A462D8" w:rsidRDefault="00CF7DDA" w:rsidP="00CF7DDA">
      <w:pPr>
        <w:rPr>
          <w:rFonts w:ascii="Lato" w:hAnsi="Lato"/>
          <w:sz w:val="22"/>
          <w:szCs w:val="22"/>
        </w:rPr>
      </w:pPr>
    </w:p>
    <w:p w14:paraId="7DBC6F27" w14:textId="793BAC90" w:rsidR="00AC0FB2" w:rsidRPr="00A462D8" w:rsidRDefault="00A8493F" w:rsidP="00AC0FB2">
      <w:pPr>
        <w:rPr>
          <w:rFonts w:ascii="Lato" w:hAnsi="Lato"/>
          <w:b/>
          <w:bCs/>
          <w:sz w:val="22"/>
          <w:szCs w:val="22"/>
        </w:rPr>
      </w:pPr>
      <w:r>
        <w:rPr>
          <w:rFonts w:ascii="Lato" w:hAnsi="Lato"/>
          <w:b/>
          <w:bCs/>
          <w:sz w:val="22"/>
          <w:szCs w:val="22"/>
        </w:rPr>
        <w:t>3</w:t>
      </w:r>
      <w:r w:rsidR="00AC0FB2" w:rsidRPr="00A462D8">
        <w:rPr>
          <w:rFonts w:ascii="Lato" w:hAnsi="Lato"/>
          <w:b/>
          <w:bCs/>
          <w:sz w:val="22"/>
          <w:szCs w:val="22"/>
        </w:rPr>
        <w:t>/ Appréciation des compétences au poste du salarié</w:t>
      </w:r>
    </w:p>
    <w:p w14:paraId="41012933" w14:textId="2C01C1D4" w:rsidR="00AC0FB2" w:rsidRPr="00A462D8" w:rsidRDefault="00000000" w:rsidP="00AC0FB2">
      <w:pPr>
        <w:rPr>
          <w:rFonts w:ascii="Lato" w:hAnsi="Lato"/>
          <w:sz w:val="22"/>
          <w:szCs w:val="22"/>
        </w:rPr>
      </w:pPr>
      <w:sdt>
        <w:sdtPr>
          <w:rPr>
            <w:rFonts w:ascii="Lato" w:hAnsi="Lato"/>
            <w:sz w:val="22"/>
            <w:szCs w:val="22"/>
          </w:rPr>
          <w:id w:val="-1812701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C0FB2" w:rsidRPr="00A462D8">
        <w:rPr>
          <w:rFonts w:ascii="Lato" w:hAnsi="Lato"/>
          <w:sz w:val="22"/>
          <w:szCs w:val="22"/>
        </w:rPr>
        <w:t xml:space="preserve"> Insatisfaisante / </w:t>
      </w:r>
      <w:sdt>
        <w:sdtPr>
          <w:rPr>
            <w:rFonts w:ascii="Lato" w:hAnsi="Lato"/>
            <w:sz w:val="22"/>
            <w:szCs w:val="22"/>
          </w:rPr>
          <w:id w:val="-1641104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C0FB2" w:rsidRPr="00A462D8">
        <w:rPr>
          <w:rFonts w:ascii="Lato" w:hAnsi="Lato"/>
          <w:sz w:val="22"/>
          <w:szCs w:val="22"/>
        </w:rPr>
        <w:t xml:space="preserve"> Besoin d’améliorer certaines compétences / </w:t>
      </w:r>
      <w:sdt>
        <w:sdtPr>
          <w:rPr>
            <w:rFonts w:ascii="Lato" w:hAnsi="Lato"/>
            <w:sz w:val="22"/>
            <w:szCs w:val="22"/>
          </w:rPr>
          <w:id w:val="2073611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C0FB2" w:rsidRPr="00A462D8">
        <w:rPr>
          <w:rFonts w:ascii="Lato" w:hAnsi="Lato"/>
          <w:sz w:val="22"/>
          <w:szCs w:val="22"/>
        </w:rPr>
        <w:t xml:space="preserve"> Maîtrise toutes les compétences attendues  </w:t>
      </w:r>
    </w:p>
    <w:p w14:paraId="64966803" w14:textId="77777777" w:rsidR="00AC0FB2" w:rsidRPr="00A462D8" w:rsidRDefault="00AC0FB2" w:rsidP="00AC0FB2">
      <w:pPr>
        <w:rPr>
          <w:rFonts w:ascii="Lato" w:hAnsi="Lato"/>
          <w:sz w:val="22"/>
          <w:szCs w:val="22"/>
        </w:rPr>
      </w:pPr>
    </w:p>
    <w:tbl>
      <w:tblPr>
        <w:tblStyle w:val="Grilledutableau"/>
        <w:tblW w:w="8931" w:type="dxa"/>
        <w:tblInd w:w="-147" w:type="dxa"/>
        <w:tblLook w:val="04A0" w:firstRow="1" w:lastRow="0" w:firstColumn="1" w:lastColumn="0" w:noHBand="0" w:noVBand="1"/>
      </w:tblPr>
      <w:tblGrid>
        <w:gridCol w:w="8931"/>
      </w:tblGrid>
      <w:tr w:rsidR="00AC0FB2" w:rsidRPr="00A462D8" w14:paraId="05749CE7" w14:textId="77777777" w:rsidTr="00CF7DDA"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116CD" w14:textId="77777777" w:rsidR="00AC0FB2" w:rsidRPr="00A462D8" w:rsidRDefault="00AC0FB2">
            <w:pPr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 xml:space="preserve">Commentaire </w:t>
            </w:r>
          </w:p>
        </w:tc>
      </w:tr>
      <w:tr w:rsidR="00AC0FB2" w:rsidRPr="00A462D8" w14:paraId="745D0EB7" w14:textId="77777777" w:rsidTr="00CF7DDA">
        <w:trPr>
          <w:trHeight w:val="621"/>
        </w:trPr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F635" w14:textId="77777777" w:rsidR="00AC0FB2" w:rsidRPr="00A462D8" w:rsidRDefault="00AC0FB2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01ABE624" w14:textId="1B4B1501" w:rsidR="0007407F" w:rsidRPr="00A462D8" w:rsidRDefault="0007407F" w:rsidP="0007407F">
      <w:pPr>
        <w:rPr>
          <w:rFonts w:ascii="Lato" w:hAnsi="Lato"/>
          <w:sz w:val="22"/>
          <w:szCs w:val="22"/>
        </w:rPr>
      </w:pPr>
    </w:p>
    <w:p w14:paraId="3733A68D" w14:textId="613FBC38" w:rsidR="00A462D8" w:rsidRPr="00A462D8" w:rsidRDefault="00F41E6D" w:rsidP="00A462D8">
      <w:pPr>
        <w:rPr>
          <w:rFonts w:ascii="Lato" w:hAnsi="Lato"/>
          <w:b/>
          <w:bCs/>
          <w:sz w:val="22"/>
          <w:szCs w:val="22"/>
        </w:rPr>
      </w:pPr>
      <w:r>
        <w:rPr>
          <w:rFonts w:ascii="Lato" w:hAnsi="Lato"/>
          <w:b/>
          <w:bCs/>
          <w:sz w:val="22"/>
          <w:szCs w:val="22"/>
        </w:rPr>
        <w:t>3</w:t>
      </w:r>
      <w:r w:rsidR="00A462D8" w:rsidRPr="00A462D8">
        <w:rPr>
          <w:rFonts w:ascii="Lato" w:hAnsi="Lato"/>
          <w:b/>
          <w:bCs/>
          <w:sz w:val="22"/>
          <w:szCs w:val="22"/>
        </w:rPr>
        <w:t xml:space="preserve">/ Appréciation sur la formation </w:t>
      </w:r>
    </w:p>
    <w:p w14:paraId="538930EF" w14:textId="1D169EFF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Le salarié a effectué une formation ces 6 derniers mois </w:t>
      </w:r>
      <w:sdt>
        <w:sdtPr>
          <w:rPr>
            <w:rFonts w:ascii="Lato" w:hAnsi="Lato"/>
            <w:sz w:val="22"/>
            <w:szCs w:val="22"/>
          </w:rPr>
          <w:id w:val="-514690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-1499644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51272620" w14:textId="2096F5B2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Besoin d’une formation complémentaire </w:t>
      </w:r>
      <w:sdt>
        <w:sdtPr>
          <w:rPr>
            <w:rFonts w:ascii="Lato" w:hAnsi="Lato"/>
            <w:sz w:val="22"/>
            <w:szCs w:val="22"/>
          </w:rPr>
          <w:id w:val="1677229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1281230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</w:t>
      </w:r>
    </w:p>
    <w:p w14:paraId="65EE89A4" w14:textId="1286F5AB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Le salarié met en œuvre ces nouveaux acquis au poste </w:t>
      </w:r>
      <w:sdt>
        <w:sdtPr>
          <w:rPr>
            <w:rFonts w:ascii="Lato" w:hAnsi="Lato"/>
            <w:sz w:val="22"/>
            <w:szCs w:val="22"/>
          </w:rPr>
          <w:id w:val="-942531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1471710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 </w:t>
      </w:r>
      <w:sdt>
        <w:sdtPr>
          <w:rPr>
            <w:rFonts w:ascii="Lato" w:hAnsi="Lato"/>
            <w:sz w:val="22"/>
            <w:szCs w:val="22"/>
          </w:rPr>
          <w:id w:val="60383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</w:t>
      </w:r>
      <w:r w:rsidR="00CF7DDA">
        <w:rPr>
          <w:rFonts w:ascii="Lato" w:hAnsi="Lato"/>
          <w:sz w:val="22"/>
          <w:szCs w:val="22"/>
        </w:rPr>
        <w:t>/</w:t>
      </w:r>
      <w:r w:rsidRPr="00A462D8">
        <w:rPr>
          <w:rFonts w:ascii="Lato" w:hAnsi="Lato"/>
          <w:sz w:val="22"/>
          <w:szCs w:val="22"/>
        </w:rPr>
        <w:t>A*</w:t>
      </w:r>
    </w:p>
    <w:p w14:paraId="0B2347A0" w14:textId="253A1D47" w:rsidR="00A462D8" w:rsidRPr="00A462D8" w:rsidRDefault="00A462D8" w:rsidP="00A462D8">
      <w:pPr>
        <w:rPr>
          <w:rFonts w:ascii="Lato" w:hAnsi="Lato"/>
          <w:sz w:val="22"/>
          <w:szCs w:val="22"/>
        </w:rPr>
      </w:pPr>
      <w:r w:rsidRPr="00A462D8">
        <w:rPr>
          <w:rFonts w:ascii="Lato" w:hAnsi="Lato"/>
          <w:sz w:val="22"/>
          <w:szCs w:val="22"/>
        </w:rPr>
        <w:t xml:space="preserve">Différence de maitrise du poste avant et après formation </w:t>
      </w:r>
      <w:sdt>
        <w:sdtPr>
          <w:rPr>
            <w:rFonts w:ascii="Lato" w:hAnsi="Lato"/>
            <w:sz w:val="22"/>
            <w:szCs w:val="22"/>
          </w:rPr>
          <w:id w:val="5432568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OUI / </w:t>
      </w:r>
      <w:sdt>
        <w:sdtPr>
          <w:rPr>
            <w:rFonts w:ascii="Lato" w:hAnsi="Lato"/>
            <w:sz w:val="22"/>
            <w:szCs w:val="22"/>
          </w:rPr>
          <w:id w:val="839742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NON </w:t>
      </w:r>
      <w:sdt>
        <w:sdtPr>
          <w:rPr>
            <w:rFonts w:ascii="Lato" w:hAnsi="Lato"/>
            <w:sz w:val="22"/>
            <w:szCs w:val="22"/>
          </w:rPr>
          <w:id w:val="-572578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DD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A462D8">
        <w:rPr>
          <w:rFonts w:ascii="Lato" w:hAnsi="Lato"/>
          <w:sz w:val="22"/>
          <w:szCs w:val="22"/>
        </w:rPr>
        <w:t xml:space="preserve"> N</w:t>
      </w:r>
      <w:r w:rsidR="00CF7DDA">
        <w:rPr>
          <w:rFonts w:ascii="Lato" w:hAnsi="Lato"/>
          <w:sz w:val="22"/>
          <w:szCs w:val="22"/>
        </w:rPr>
        <w:t>/</w:t>
      </w:r>
      <w:r w:rsidRPr="00A462D8">
        <w:rPr>
          <w:rFonts w:ascii="Lato" w:hAnsi="Lato"/>
          <w:sz w:val="22"/>
          <w:szCs w:val="22"/>
        </w:rPr>
        <w:t>A</w:t>
      </w:r>
      <w:r w:rsidR="00CF7DDA">
        <w:rPr>
          <w:rFonts w:ascii="Lato" w:hAnsi="Lato"/>
          <w:sz w:val="22"/>
          <w:szCs w:val="22"/>
        </w:rPr>
        <w:t>*</w:t>
      </w:r>
    </w:p>
    <w:p w14:paraId="637F7FF1" w14:textId="77777777" w:rsidR="00A462D8" w:rsidRPr="00CF7DDA" w:rsidRDefault="00A462D8" w:rsidP="00A462D8">
      <w:pPr>
        <w:rPr>
          <w:rFonts w:ascii="Lato" w:hAnsi="Lato"/>
          <w:sz w:val="16"/>
          <w:szCs w:val="16"/>
        </w:rPr>
      </w:pPr>
      <w:r w:rsidRPr="00CF7DDA">
        <w:rPr>
          <w:rFonts w:ascii="Lato" w:hAnsi="Lato"/>
          <w:sz w:val="16"/>
          <w:szCs w:val="16"/>
        </w:rPr>
        <w:t>*N.A : Non approprié</w:t>
      </w:r>
    </w:p>
    <w:p w14:paraId="1D5CB082" w14:textId="77777777" w:rsidR="00AC0FB2" w:rsidRPr="00A462D8" w:rsidRDefault="00AC0FB2" w:rsidP="0007407F">
      <w:pPr>
        <w:rPr>
          <w:rFonts w:ascii="Lato" w:hAnsi="Lato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96"/>
        <w:gridCol w:w="2692"/>
      </w:tblGrid>
      <w:tr w:rsidR="0007407F" w:rsidRPr="00A462D8" w14:paraId="3C58D45D" w14:textId="77777777" w:rsidTr="00731FC9">
        <w:tc>
          <w:tcPr>
            <w:tcW w:w="7270" w:type="dxa"/>
          </w:tcPr>
          <w:p w14:paraId="3AA8982B" w14:textId="77777777" w:rsidR="0007407F" w:rsidRPr="00A462D8" w:rsidRDefault="0007407F" w:rsidP="00731FC9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Commentaires et souhaits du Chef d’équipe (suivi complémentaire à la réussite de l’intégration au poste)</w:t>
            </w:r>
          </w:p>
        </w:tc>
        <w:tc>
          <w:tcPr>
            <w:tcW w:w="3130" w:type="dxa"/>
          </w:tcPr>
          <w:p w14:paraId="70E28017" w14:textId="77777777" w:rsidR="0007407F" w:rsidRPr="00A462D8" w:rsidRDefault="0007407F" w:rsidP="00731FC9">
            <w:pPr>
              <w:jc w:val="center"/>
              <w:rPr>
                <w:rFonts w:ascii="Lato" w:hAnsi="Lato"/>
                <w:sz w:val="22"/>
                <w:szCs w:val="22"/>
              </w:rPr>
            </w:pPr>
            <w:r w:rsidRPr="00A462D8">
              <w:rPr>
                <w:rFonts w:ascii="Lato" w:hAnsi="Lato"/>
                <w:sz w:val="22"/>
                <w:szCs w:val="22"/>
              </w:rPr>
              <w:t>Date et Signature</w:t>
            </w:r>
          </w:p>
        </w:tc>
      </w:tr>
      <w:tr w:rsidR="0007407F" w:rsidRPr="00A462D8" w14:paraId="70246EAD" w14:textId="77777777" w:rsidTr="00CF7DDA">
        <w:trPr>
          <w:trHeight w:val="1361"/>
        </w:trPr>
        <w:tc>
          <w:tcPr>
            <w:tcW w:w="7270" w:type="dxa"/>
          </w:tcPr>
          <w:p w14:paraId="36D7BDBE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</w:p>
        </w:tc>
        <w:tc>
          <w:tcPr>
            <w:tcW w:w="3130" w:type="dxa"/>
          </w:tcPr>
          <w:p w14:paraId="0D96E038" w14:textId="77777777" w:rsidR="0007407F" w:rsidRPr="00A462D8" w:rsidRDefault="0007407F" w:rsidP="00731FC9">
            <w:pPr>
              <w:rPr>
                <w:rFonts w:ascii="Lato" w:hAnsi="Lato"/>
                <w:sz w:val="22"/>
                <w:szCs w:val="22"/>
              </w:rPr>
            </w:pPr>
          </w:p>
        </w:tc>
      </w:tr>
    </w:tbl>
    <w:p w14:paraId="00B59E9C" w14:textId="259DDFA4" w:rsidR="00CF7DDA" w:rsidRPr="00A462D8" w:rsidRDefault="00CF7DDA" w:rsidP="00CF7DDA">
      <w:pPr>
        <w:pStyle w:val="Standard"/>
        <w:jc w:val="both"/>
        <w:rPr>
          <w:rFonts w:ascii="Lato" w:hAnsi="Lato"/>
          <w:sz w:val="22"/>
          <w:szCs w:val="22"/>
        </w:rPr>
      </w:pPr>
    </w:p>
    <w:p w14:paraId="199C4C8B" w14:textId="77777777" w:rsidR="00CF7DDA" w:rsidRPr="00A462D8" w:rsidRDefault="00CF7DDA" w:rsidP="000865DC">
      <w:pPr>
        <w:pStyle w:val="Standard"/>
        <w:jc w:val="both"/>
        <w:rPr>
          <w:rFonts w:ascii="Lato" w:hAnsi="Lato" w:cs="Lato"/>
          <w:sz w:val="22"/>
          <w:szCs w:val="22"/>
        </w:rPr>
      </w:pPr>
    </w:p>
    <w:sectPr w:rsidR="00CF7DDA" w:rsidRPr="00A462D8" w:rsidSect="0061129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690" w:bottom="1134" w:left="1418" w:header="318" w:footer="112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5667D" w14:textId="77777777" w:rsidR="00513E7F" w:rsidRDefault="00513E7F">
      <w:r>
        <w:separator/>
      </w:r>
    </w:p>
  </w:endnote>
  <w:endnote w:type="continuationSeparator" w:id="0">
    <w:p w14:paraId="750863DB" w14:textId="77777777" w:rsidR="00513E7F" w:rsidRDefault="0051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Md BT">
    <w:altName w:val="Gabriola"/>
    <w:charset w:val="00"/>
    <w:family w:val="decorative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Lato" w:hAnsi="Lato" w:cs="Lato"/>
        <w:b/>
        <w:sz w:val="22"/>
        <w:szCs w:val="22"/>
      </w:rPr>
      <w:id w:val="956302978"/>
      <w:docPartObj>
        <w:docPartGallery w:val="Page Numbers (Bottom of Page)"/>
        <w:docPartUnique/>
      </w:docPartObj>
    </w:sdtPr>
    <w:sdtEndPr>
      <w:rPr>
        <w:b w:val="0"/>
      </w:rPr>
    </w:sdtEndPr>
    <w:sdtContent>
      <w:sdt>
        <w:sdtPr>
          <w:rPr>
            <w:rFonts w:ascii="Lato" w:hAnsi="Lato" w:cs="Lato"/>
            <w:sz w:val="22"/>
            <w:szCs w:val="22"/>
          </w:rPr>
          <w:id w:val="-205489311"/>
          <w:docPartObj>
            <w:docPartGallery w:val="Page Numbers (Top of Page)"/>
            <w:docPartUnique/>
          </w:docPartObj>
        </w:sdtPr>
        <w:sdtContent>
          <w:p w14:paraId="7DCEBF99" w14:textId="293ED532" w:rsidR="00512282" w:rsidRPr="00DB5250" w:rsidRDefault="002D4DF0" w:rsidP="002D4DF0">
            <w:pPr>
              <w:pStyle w:val="Pieddepage"/>
              <w:jc w:val="right"/>
              <w:rPr>
                <w:rFonts w:ascii="Lato" w:hAnsi="Lato" w:cs="Lato"/>
                <w:sz w:val="22"/>
                <w:szCs w:val="22"/>
              </w:rPr>
            </w:pPr>
            <w:r w:rsidRPr="00DB5250">
              <w:rPr>
                <w:rFonts w:ascii="Lato" w:hAnsi="Lato" w:cs="Lato"/>
                <w:sz w:val="22"/>
                <w:szCs w:val="22"/>
              </w:rPr>
              <w:t xml:space="preserve">Page 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begin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instrText>PAGE</w:instrTex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separate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t>1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end"/>
            </w:r>
            <w:r w:rsidRPr="00DB5250">
              <w:rPr>
                <w:rFonts w:ascii="Lato" w:hAnsi="Lato" w:cs="Lato"/>
                <w:sz w:val="22"/>
                <w:szCs w:val="22"/>
              </w:rPr>
              <w:t xml:space="preserve"> / 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begin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instrText>NUMPAGES</w:instrTex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separate"/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t>3</w:t>
            </w:r>
            <w:r w:rsidRPr="00DB5250">
              <w:rPr>
                <w:rFonts w:ascii="Lato" w:hAnsi="Lato" w:cs="Lato"/>
                <w:bCs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</w:rPr>
      <w:id w:val="1980185402"/>
      <w:docPartObj>
        <w:docPartGallery w:val="Page Numbers (Bottom of Page)"/>
        <w:docPartUnique/>
      </w:docPartObj>
    </w:sdtPr>
    <w:sdtEndPr>
      <w:rPr>
        <w:b w:val="0"/>
      </w:rPr>
    </w:sdtEndPr>
    <w:sdtContent>
      <w:sdt>
        <w:sdtPr>
          <w:id w:val="1640075604"/>
          <w:docPartObj>
            <w:docPartGallery w:val="Page Numbers (Top of Page)"/>
            <w:docPartUnique/>
          </w:docPartObj>
        </w:sdtPr>
        <w:sdtContent>
          <w:p w14:paraId="355A815B" w14:textId="77777777" w:rsidR="00606D24" w:rsidRPr="00BA7A2E" w:rsidRDefault="00606D24">
            <w:pPr>
              <w:pStyle w:val="Pieddepage"/>
              <w:jc w:val="right"/>
            </w:pPr>
            <w:r w:rsidRPr="00BA7A2E">
              <w:t xml:space="preserve">Page </w:t>
            </w:r>
            <w:r w:rsidRPr="00BA7A2E">
              <w:rPr>
                <w:bCs/>
              </w:rPr>
              <w:fldChar w:fldCharType="begin"/>
            </w:r>
            <w:r w:rsidRPr="00BA7A2E">
              <w:rPr>
                <w:bCs/>
              </w:rPr>
              <w:instrText>PAGE</w:instrText>
            </w:r>
            <w:r w:rsidRPr="00BA7A2E">
              <w:rPr>
                <w:bCs/>
              </w:rPr>
              <w:fldChar w:fldCharType="separate"/>
            </w:r>
            <w:r w:rsidRPr="00BA7A2E">
              <w:rPr>
                <w:bCs/>
              </w:rPr>
              <w:t>2</w:t>
            </w:r>
            <w:r w:rsidRPr="00BA7A2E">
              <w:rPr>
                <w:bCs/>
              </w:rPr>
              <w:fldChar w:fldCharType="end"/>
            </w:r>
            <w:r w:rsidRPr="00BA7A2E">
              <w:t xml:space="preserve"> </w:t>
            </w:r>
            <w:r w:rsidR="00BA7A2E" w:rsidRPr="00BA7A2E">
              <w:t>/</w:t>
            </w:r>
            <w:r w:rsidRPr="00BA7A2E">
              <w:t xml:space="preserve"> </w:t>
            </w:r>
            <w:r w:rsidRPr="00BA7A2E">
              <w:rPr>
                <w:bCs/>
              </w:rPr>
              <w:fldChar w:fldCharType="begin"/>
            </w:r>
            <w:r w:rsidRPr="00BA7A2E">
              <w:rPr>
                <w:bCs/>
              </w:rPr>
              <w:instrText>NUMPAGES</w:instrText>
            </w:r>
            <w:r w:rsidRPr="00BA7A2E">
              <w:rPr>
                <w:bCs/>
              </w:rPr>
              <w:fldChar w:fldCharType="separate"/>
            </w:r>
            <w:r w:rsidRPr="00BA7A2E">
              <w:rPr>
                <w:bCs/>
              </w:rPr>
              <w:t>2</w:t>
            </w:r>
            <w:r w:rsidRPr="00BA7A2E">
              <w:rPr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07F186" w14:textId="77777777" w:rsidR="00513E7F" w:rsidRDefault="00513E7F">
      <w:r>
        <w:rPr>
          <w:color w:val="000000"/>
        </w:rPr>
        <w:separator/>
      </w:r>
    </w:p>
  </w:footnote>
  <w:footnote w:type="continuationSeparator" w:id="0">
    <w:p w14:paraId="70853615" w14:textId="77777777" w:rsidR="00513E7F" w:rsidRDefault="00513E7F">
      <w:r>
        <w:continuationSeparator/>
      </w:r>
    </w:p>
  </w:footnote>
  <w:footnote w:id="1">
    <w:p w14:paraId="70C1DBAB" w14:textId="770F7058" w:rsidR="00A8493F" w:rsidRDefault="00A8493F">
      <w:pPr>
        <w:pStyle w:val="Notedebasdepage"/>
      </w:pPr>
      <w:r>
        <w:rPr>
          <w:rStyle w:val="Appelnotedebasdep"/>
        </w:rPr>
        <w:footnoteRef/>
      </w:r>
      <w:r>
        <w:t xml:space="preserve"> Non applicable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58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94"/>
      <w:gridCol w:w="6211"/>
      <w:gridCol w:w="2153"/>
    </w:tblGrid>
    <w:tr w:rsidR="00CB5BBA" w:rsidRPr="00F347A3" w14:paraId="0B622CA5" w14:textId="77777777" w:rsidTr="00833F98">
      <w:trPr>
        <w:trHeight w:val="1105"/>
      </w:trPr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21FEC" w14:textId="77777777" w:rsidR="00CB5BBA" w:rsidRDefault="00CB5BBA" w:rsidP="00CB5BBA">
          <w:pPr>
            <w:pStyle w:val="En-tte"/>
            <w:tabs>
              <w:tab w:val="left" w:pos="8647"/>
            </w:tabs>
            <w:spacing w:before="40" w:after="40"/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057624C" wp14:editId="4362EBD4">
                <wp:extent cx="1560342" cy="1008000"/>
                <wp:effectExtent l="0" t="0" r="1905" b="1905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0342" cy="10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CF599C" w14:textId="47A41B57" w:rsidR="00CB5BBA" w:rsidRPr="00F347A3" w:rsidRDefault="0007407F" w:rsidP="00CB5BBA">
          <w:pPr>
            <w:pStyle w:val="En-tte"/>
            <w:tabs>
              <w:tab w:val="left" w:pos="8647"/>
            </w:tabs>
            <w:spacing w:before="40" w:after="40"/>
            <w:jc w:val="center"/>
            <w:rPr>
              <w:rFonts w:ascii="Lato" w:hAnsi="Lato" w:cs="Lato"/>
              <w:b/>
            </w:rPr>
          </w:pPr>
          <w:r>
            <w:rPr>
              <w:rFonts w:ascii="Lato" w:hAnsi="Lato" w:cs="Lato"/>
              <w:b/>
            </w:rPr>
            <w:t>BAPA Trimestriel</w:t>
          </w:r>
        </w:p>
      </w:tc>
      <w:tc>
        <w:tcPr>
          <w:tcW w:w="2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AD63FA" w14:textId="77777777" w:rsidR="00CB5BBA" w:rsidRPr="002E35ED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ENREGISTREMENT</w:t>
          </w:r>
        </w:p>
        <w:p w14:paraId="10E15167" w14:textId="6EDE5E49" w:rsidR="00CB5BBA" w:rsidRPr="00622005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622005">
            <w:rPr>
              <w:rFonts w:ascii="Lato" w:hAnsi="Lato" w:cs="Lato"/>
              <w:bCs/>
              <w:sz w:val="20"/>
              <w:szCs w:val="20"/>
            </w:rPr>
            <w:t xml:space="preserve">Réf. : </w:t>
          </w:r>
          <w:r w:rsidR="00D05617" w:rsidRPr="00622005">
            <w:rPr>
              <w:rFonts w:ascii="Lato" w:hAnsi="Lato" w:cs="Lato"/>
              <w:bCs/>
              <w:sz w:val="20"/>
              <w:szCs w:val="20"/>
            </w:rPr>
            <w:t>ENR</w:t>
          </w:r>
          <w:r w:rsidRPr="00622005">
            <w:rPr>
              <w:rFonts w:ascii="Lato" w:hAnsi="Lato" w:cs="Lato"/>
              <w:bCs/>
              <w:sz w:val="20"/>
              <w:szCs w:val="20"/>
            </w:rPr>
            <w:t>-</w:t>
          </w:r>
          <w:r w:rsidR="0007407F" w:rsidRPr="00622005">
            <w:rPr>
              <w:rFonts w:ascii="Lato" w:hAnsi="Lato" w:cs="Lato"/>
              <w:bCs/>
              <w:sz w:val="20"/>
              <w:szCs w:val="20"/>
            </w:rPr>
            <w:t>RH</w:t>
          </w:r>
          <w:r w:rsidRPr="00622005">
            <w:rPr>
              <w:rFonts w:ascii="Lato" w:hAnsi="Lato" w:cs="Lato"/>
              <w:bCs/>
              <w:sz w:val="20"/>
              <w:szCs w:val="20"/>
            </w:rPr>
            <w:t>-</w:t>
          </w:r>
          <w:r w:rsidR="00F41E6D" w:rsidRPr="00622005">
            <w:rPr>
              <w:rFonts w:ascii="Lato" w:hAnsi="Lato" w:cs="Lato"/>
              <w:bCs/>
              <w:sz w:val="20"/>
              <w:szCs w:val="20"/>
            </w:rPr>
            <w:t>12</w:t>
          </w:r>
        </w:p>
        <w:p w14:paraId="2EFC9F41" w14:textId="70F58F12" w:rsidR="00CB5BBA" w:rsidRPr="00622005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622005">
            <w:rPr>
              <w:rFonts w:ascii="Lato" w:hAnsi="Lato" w:cs="Lato"/>
              <w:bCs/>
              <w:sz w:val="20"/>
              <w:szCs w:val="20"/>
            </w:rPr>
            <w:t xml:space="preserve">MAJ : </w:t>
          </w:r>
          <w:r w:rsidR="00F41E6D" w:rsidRPr="00622005">
            <w:rPr>
              <w:rFonts w:ascii="Lato" w:hAnsi="Lato" w:cs="Lato"/>
              <w:bCs/>
              <w:sz w:val="20"/>
              <w:szCs w:val="20"/>
            </w:rPr>
            <w:t>26</w:t>
          </w:r>
          <w:r w:rsidRPr="00622005">
            <w:rPr>
              <w:rFonts w:ascii="Lato" w:hAnsi="Lato" w:cs="Lato"/>
              <w:bCs/>
              <w:sz w:val="20"/>
              <w:szCs w:val="20"/>
            </w:rPr>
            <w:t>/</w:t>
          </w:r>
          <w:r w:rsidR="0007407F" w:rsidRPr="00622005">
            <w:rPr>
              <w:rFonts w:ascii="Lato" w:hAnsi="Lato" w:cs="Lato"/>
              <w:bCs/>
              <w:sz w:val="20"/>
              <w:szCs w:val="20"/>
            </w:rPr>
            <w:t>06</w:t>
          </w:r>
          <w:r w:rsidRPr="00622005">
            <w:rPr>
              <w:rFonts w:ascii="Lato" w:hAnsi="Lato" w:cs="Lato"/>
              <w:bCs/>
              <w:sz w:val="20"/>
              <w:szCs w:val="20"/>
            </w:rPr>
            <w:t>/20</w:t>
          </w:r>
          <w:r w:rsidR="0007407F" w:rsidRPr="00622005">
            <w:rPr>
              <w:rFonts w:ascii="Lato" w:hAnsi="Lato" w:cs="Lato"/>
              <w:bCs/>
              <w:sz w:val="20"/>
              <w:szCs w:val="20"/>
            </w:rPr>
            <w:t>23</w:t>
          </w:r>
        </w:p>
        <w:p w14:paraId="2C765B5A" w14:textId="317FC744" w:rsidR="00CB5BBA" w:rsidRPr="002E35ED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 xml:space="preserve">Ind. : </w:t>
          </w:r>
          <w:r w:rsidR="00F41E6D">
            <w:rPr>
              <w:rFonts w:ascii="Lato" w:hAnsi="Lato" w:cs="Lato"/>
              <w:bCs/>
              <w:sz w:val="20"/>
              <w:szCs w:val="20"/>
            </w:rPr>
            <w:t>4</w:t>
          </w:r>
          <w:r w:rsidRPr="002E35ED">
            <w:rPr>
              <w:rFonts w:ascii="Lato" w:hAnsi="Lato" w:cs="Lato"/>
              <w:bCs/>
              <w:sz w:val="20"/>
              <w:szCs w:val="20"/>
            </w:rPr>
            <w:t>.</w:t>
          </w:r>
          <w:r w:rsidR="00F41E6D">
            <w:rPr>
              <w:rFonts w:ascii="Lato" w:hAnsi="Lato" w:cs="Lato"/>
              <w:bCs/>
              <w:sz w:val="20"/>
              <w:szCs w:val="20"/>
            </w:rPr>
            <w:t>0</w:t>
          </w:r>
        </w:p>
        <w:p w14:paraId="539B6442" w14:textId="62884C95" w:rsidR="00CB5BBA" w:rsidRPr="00F347A3" w:rsidRDefault="00CB5BBA" w:rsidP="00CB5BBA">
          <w:pPr>
            <w:pStyle w:val="En-tte"/>
            <w:tabs>
              <w:tab w:val="left" w:pos="8647"/>
            </w:tabs>
            <w:rPr>
              <w:rFonts w:ascii="Lato" w:hAnsi="Lato" w:cs="Lato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 xml:space="preserve">Confidentialité : </w:t>
          </w:r>
          <w:r w:rsidR="0007407F">
            <w:rPr>
              <w:rFonts w:ascii="Lato" w:hAnsi="Lato" w:cs="Lato"/>
              <w:bCs/>
              <w:sz w:val="20"/>
              <w:szCs w:val="20"/>
            </w:rPr>
            <w:t>Manager, RH, salarié</w:t>
          </w:r>
        </w:p>
      </w:tc>
    </w:tr>
  </w:tbl>
  <w:p w14:paraId="0BF1A923" w14:textId="7EA38ADB" w:rsidR="00DF6CEA" w:rsidRDefault="00554967" w:rsidP="00554967">
    <w:pPr>
      <w:pStyle w:val="En-tte"/>
      <w:tabs>
        <w:tab w:val="clear" w:pos="4536"/>
        <w:tab w:val="clear" w:pos="9072"/>
        <w:tab w:val="left" w:pos="360"/>
        <w:tab w:val="left" w:pos="491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58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94"/>
      <w:gridCol w:w="6211"/>
      <w:gridCol w:w="2153"/>
    </w:tblGrid>
    <w:tr w:rsidR="008714CD" w:rsidRPr="00F347A3" w14:paraId="4C080EDC" w14:textId="77777777" w:rsidTr="00CB5BBA">
      <w:trPr>
        <w:trHeight w:val="1105"/>
      </w:trPr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8ADC33" w14:textId="77777777" w:rsidR="008714CD" w:rsidRDefault="008714CD" w:rsidP="008714CD">
          <w:pPr>
            <w:pStyle w:val="En-tte"/>
            <w:tabs>
              <w:tab w:val="left" w:pos="8647"/>
            </w:tabs>
            <w:spacing w:before="40" w:after="40"/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C2EDF11" wp14:editId="5D308483">
                <wp:extent cx="1560342" cy="1008000"/>
                <wp:effectExtent l="0" t="0" r="1905" b="1905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0342" cy="10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EA075D" w14:textId="0939DB18" w:rsidR="008714CD" w:rsidRPr="00F347A3" w:rsidRDefault="008714CD" w:rsidP="008714CD">
          <w:pPr>
            <w:pStyle w:val="En-tte"/>
            <w:tabs>
              <w:tab w:val="left" w:pos="8647"/>
            </w:tabs>
            <w:spacing w:before="40" w:after="40"/>
            <w:jc w:val="center"/>
            <w:rPr>
              <w:rFonts w:ascii="Lato" w:hAnsi="Lato" w:cs="Lato"/>
              <w:b/>
            </w:rPr>
          </w:pPr>
        </w:p>
      </w:tc>
      <w:tc>
        <w:tcPr>
          <w:tcW w:w="2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295299" w14:textId="77777777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ENREGISTREMENT</w:t>
          </w:r>
        </w:p>
        <w:p w14:paraId="6552B349" w14:textId="0BEA1EF9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Réf. : xxx-xxx-xx</w:t>
          </w:r>
        </w:p>
        <w:p w14:paraId="30B4F387" w14:textId="4CAE070D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MAJ : xx/x/20xx</w:t>
          </w:r>
        </w:p>
        <w:p w14:paraId="28EF4D1F" w14:textId="1A1CFAB7" w:rsidR="008714CD" w:rsidRPr="002E35ED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  <w:bCs/>
              <w:sz w:val="20"/>
              <w:szCs w:val="20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Ind. : x.x</w:t>
          </w:r>
        </w:p>
        <w:p w14:paraId="7F6E783F" w14:textId="448F5CA1" w:rsidR="008714CD" w:rsidRPr="00F347A3" w:rsidRDefault="008714CD" w:rsidP="008714CD">
          <w:pPr>
            <w:pStyle w:val="En-tte"/>
            <w:tabs>
              <w:tab w:val="left" w:pos="8647"/>
            </w:tabs>
            <w:rPr>
              <w:rFonts w:ascii="Lato" w:hAnsi="Lato" w:cs="Lato"/>
            </w:rPr>
          </w:pPr>
          <w:r w:rsidRPr="002E35ED">
            <w:rPr>
              <w:rFonts w:ascii="Lato" w:hAnsi="Lato" w:cs="Lato"/>
              <w:bCs/>
              <w:sz w:val="20"/>
              <w:szCs w:val="20"/>
            </w:rPr>
            <w:t>Confidentialité : xxx</w:t>
          </w:r>
        </w:p>
      </w:tc>
    </w:tr>
  </w:tbl>
  <w:p w14:paraId="5D305FA0" w14:textId="77777777" w:rsidR="00375C50" w:rsidRPr="009A3C7C" w:rsidRDefault="00375C50" w:rsidP="002E35ED">
    <w:pPr>
      <w:pStyle w:val="En-tte"/>
      <w:tabs>
        <w:tab w:val="clear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D160A"/>
    <w:multiLevelType w:val="hybridMultilevel"/>
    <w:tmpl w:val="31AE53E4"/>
    <w:lvl w:ilvl="0" w:tplc="644E5A0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2F60"/>
    <w:multiLevelType w:val="hybridMultilevel"/>
    <w:tmpl w:val="8DCAF7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717B2"/>
    <w:multiLevelType w:val="multilevel"/>
    <w:tmpl w:val="87FC70C2"/>
    <w:styleLink w:val="WW8Num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76531FBC"/>
    <w:multiLevelType w:val="hybridMultilevel"/>
    <w:tmpl w:val="FAAA0692"/>
    <w:lvl w:ilvl="0" w:tplc="30104A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754119">
    <w:abstractNumId w:val="2"/>
  </w:num>
  <w:num w:numId="2" w16cid:durableId="519667625">
    <w:abstractNumId w:val="3"/>
  </w:num>
  <w:num w:numId="3" w16cid:durableId="1296520238">
    <w:abstractNumId w:val="1"/>
  </w:num>
  <w:num w:numId="4" w16cid:durableId="107231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BF"/>
    <w:rsid w:val="000025B0"/>
    <w:rsid w:val="0000454B"/>
    <w:rsid w:val="00005D86"/>
    <w:rsid w:val="000222D8"/>
    <w:rsid w:val="00024CEC"/>
    <w:rsid w:val="000251C7"/>
    <w:rsid w:val="00027AD1"/>
    <w:rsid w:val="00030443"/>
    <w:rsid w:val="00044F85"/>
    <w:rsid w:val="0007407F"/>
    <w:rsid w:val="000865DC"/>
    <w:rsid w:val="000A1FDE"/>
    <w:rsid w:val="000A3363"/>
    <w:rsid w:val="000A6290"/>
    <w:rsid w:val="000A6420"/>
    <w:rsid w:val="000A66BC"/>
    <w:rsid w:val="000A792A"/>
    <w:rsid w:val="000C21DF"/>
    <w:rsid w:val="000F15C2"/>
    <w:rsid w:val="001110A1"/>
    <w:rsid w:val="00123B03"/>
    <w:rsid w:val="0013467D"/>
    <w:rsid w:val="0017222E"/>
    <w:rsid w:val="00194F32"/>
    <w:rsid w:val="001A6D40"/>
    <w:rsid w:val="001A7F57"/>
    <w:rsid w:val="001D04AA"/>
    <w:rsid w:val="001D67A9"/>
    <w:rsid w:val="001E5485"/>
    <w:rsid w:val="00200775"/>
    <w:rsid w:val="002025CB"/>
    <w:rsid w:val="002040A3"/>
    <w:rsid w:val="00205F81"/>
    <w:rsid w:val="00212E0C"/>
    <w:rsid w:val="00237326"/>
    <w:rsid w:val="002558F5"/>
    <w:rsid w:val="0025639A"/>
    <w:rsid w:val="002B2FB7"/>
    <w:rsid w:val="002D0811"/>
    <w:rsid w:val="002D4DF0"/>
    <w:rsid w:val="002E35ED"/>
    <w:rsid w:val="002F7238"/>
    <w:rsid w:val="00303DE8"/>
    <w:rsid w:val="00307E66"/>
    <w:rsid w:val="00311719"/>
    <w:rsid w:val="00312DBF"/>
    <w:rsid w:val="00325A57"/>
    <w:rsid w:val="00326139"/>
    <w:rsid w:val="003267E1"/>
    <w:rsid w:val="00327647"/>
    <w:rsid w:val="003350F2"/>
    <w:rsid w:val="0035699E"/>
    <w:rsid w:val="00375C50"/>
    <w:rsid w:val="003A5AC4"/>
    <w:rsid w:val="003C156B"/>
    <w:rsid w:val="003C539F"/>
    <w:rsid w:val="004249E4"/>
    <w:rsid w:val="00460A1E"/>
    <w:rsid w:val="004764B5"/>
    <w:rsid w:val="00486897"/>
    <w:rsid w:val="00491A36"/>
    <w:rsid w:val="00493FF8"/>
    <w:rsid w:val="004E55B6"/>
    <w:rsid w:val="00506F46"/>
    <w:rsid w:val="00512282"/>
    <w:rsid w:val="00513E7F"/>
    <w:rsid w:val="00515570"/>
    <w:rsid w:val="005202CA"/>
    <w:rsid w:val="005403D6"/>
    <w:rsid w:val="00552A0A"/>
    <w:rsid w:val="00554967"/>
    <w:rsid w:val="005563BF"/>
    <w:rsid w:val="005679DA"/>
    <w:rsid w:val="005842F2"/>
    <w:rsid w:val="00596F57"/>
    <w:rsid w:val="005A2D1F"/>
    <w:rsid w:val="005B0D37"/>
    <w:rsid w:val="005B690F"/>
    <w:rsid w:val="005C79EB"/>
    <w:rsid w:val="005D20F2"/>
    <w:rsid w:val="005D6776"/>
    <w:rsid w:val="00606D24"/>
    <w:rsid w:val="0061129B"/>
    <w:rsid w:val="00622005"/>
    <w:rsid w:val="00635767"/>
    <w:rsid w:val="00652D51"/>
    <w:rsid w:val="006606F0"/>
    <w:rsid w:val="00671B74"/>
    <w:rsid w:val="00673CB8"/>
    <w:rsid w:val="00673F81"/>
    <w:rsid w:val="0068338B"/>
    <w:rsid w:val="00691370"/>
    <w:rsid w:val="006D44B5"/>
    <w:rsid w:val="006D5CC0"/>
    <w:rsid w:val="006E1933"/>
    <w:rsid w:val="00741920"/>
    <w:rsid w:val="007423AF"/>
    <w:rsid w:val="00766751"/>
    <w:rsid w:val="00776CE0"/>
    <w:rsid w:val="00796735"/>
    <w:rsid w:val="00797E02"/>
    <w:rsid w:val="007D0FC8"/>
    <w:rsid w:val="007D2924"/>
    <w:rsid w:val="0082672A"/>
    <w:rsid w:val="00856C8D"/>
    <w:rsid w:val="008714CD"/>
    <w:rsid w:val="00876667"/>
    <w:rsid w:val="0088103B"/>
    <w:rsid w:val="008C56A1"/>
    <w:rsid w:val="008E7805"/>
    <w:rsid w:val="008E7CE2"/>
    <w:rsid w:val="009028A9"/>
    <w:rsid w:val="0091664E"/>
    <w:rsid w:val="00917DDC"/>
    <w:rsid w:val="009551A2"/>
    <w:rsid w:val="009A1223"/>
    <w:rsid w:val="009A1C87"/>
    <w:rsid w:val="009A2A1E"/>
    <w:rsid w:val="009A3C7C"/>
    <w:rsid w:val="009C0987"/>
    <w:rsid w:val="009E38A7"/>
    <w:rsid w:val="009E3B5F"/>
    <w:rsid w:val="00A14AB9"/>
    <w:rsid w:val="00A265D4"/>
    <w:rsid w:val="00A41E8C"/>
    <w:rsid w:val="00A462D8"/>
    <w:rsid w:val="00A80D75"/>
    <w:rsid w:val="00A83642"/>
    <w:rsid w:val="00A8493F"/>
    <w:rsid w:val="00A92686"/>
    <w:rsid w:val="00AA0E98"/>
    <w:rsid w:val="00AA7FA5"/>
    <w:rsid w:val="00AB5DF5"/>
    <w:rsid w:val="00AC01F4"/>
    <w:rsid w:val="00AC0FB2"/>
    <w:rsid w:val="00AC1330"/>
    <w:rsid w:val="00AC7E73"/>
    <w:rsid w:val="00AD0AB9"/>
    <w:rsid w:val="00B00897"/>
    <w:rsid w:val="00B2007C"/>
    <w:rsid w:val="00B200F8"/>
    <w:rsid w:val="00B2267B"/>
    <w:rsid w:val="00B24F34"/>
    <w:rsid w:val="00B31656"/>
    <w:rsid w:val="00B345BB"/>
    <w:rsid w:val="00B36A37"/>
    <w:rsid w:val="00B50DFA"/>
    <w:rsid w:val="00B66F0F"/>
    <w:rsid w:val="00B82089"/>
    <w:rsid w:val="00B9631B"/>
    <w:rsid w:val="00B978BB"/>
    <w:rsid w:val="00BA193B"/>
    <w:rsid w:val="00BA7A2E"/>
    <w:rsid w:val="00BC211E"/>
    <w:rsid w:val="00BD2F97"/>
    <w:rsid w:val="00BD4335"/>
    <w:rsid w:val="00BD56B8"/>
    <w:rsid w:val="00C32D15"/>
    <w:rsid w:val="00C46A7F"/>
    <w:rsid w:val="00C475CD"/>
    <w:rsid w:val="00C52DA5"/>
    <w:rsid w:val="00C75629"/>
    <w:rsid w:val="00C805A0"/>
    <w:rsid w:val="00C92427"/>
    <w:rsid w:val="00C9471E"/>
    <w:rsid w:val="00CA7E5D"/>
    <w:rsid w:val="00CB06B2"/>
    <w:rsid w:val="00CB5BBA"/>
    <w:rsid w:val="00CE51CA"/>
    <w:rsid w:val="00CE7E5B"/>
    <w:rsid w:val="00CF13D6"/>
    <w:rsid w:val="00CF7DDA"/>
    <w:rsid w:val="00D05617"/>
    <w:rsid w:val="00D36C58"/>
    <w:rsid w:val="00D8336C"/>
    <w:rsid w:val="00DA33CE"/>
    <w:rsid w:val="00DB3219"/>
    <w:rsid w:val="00DB5250"/>
    <w:rsid w:val="00DC0F24"/>
    <w:rsid w:val="00DF6CEA"/>
    <w:rsid w:val="00E05620"/>
    <w:rsid w:val="00E14C25"/>
    <w:rsid w:val="00E25809"/>
    <w:rsid w:val="00E45612"/>
    <w:rsid w:val="00E45AF4"/>
    <w:rsid w:val="00E52898"/>
    <w:rsid w:val="00E559EB"/>
    <w:rsid w:val="00E56655"/>
    <w:rsid w:val="00E87239"/>
    <w:rsid w:val="00E9354D"/>
    <w:rsid w:val="00EA1506"/>
    <w:rsid w:val="00EA2801"/>
    <w:rsid w:val="00EC3EA2"/>
    <w:rsid w:val="00EC49BD"/>
    <w:rsid w:val="00EF6AA2"/>
    <w:rsid w:val="00EF737B"/>
    <w:rsid w:val="00F0112E"/>
    <w:rsid w:val="00F049D5"/>
    <w:rsid w:val="00F0741C"/>
    <w:rsid w:val="00F14866"/>
    <w:rsid w:val="00F201F7"/>
    <w:rsid w:val="00F41E6D"/>
    <w:rsid w:val="00F46248"/>
    <w:rsid w:val="00F520E4"/>
    <w:rsid w:val="00FC03C8"/>
    <w:rsid w:val="00FD4A4A"/>
    <w:rsid w:val="00FE0EC5"/>
    <w:rsid w:val="00FE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B15364"/>
  <w15:docId w15:val="{041BE312-7911-4C22-A3CB-05DD168F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403D6"/>
    <w:pPr>
      <w:suppressAutoHyphens/>
    </w:pPr>
  </w:style>
  <w:style w:type="paragraph" w:styleId="Titre1">
    <w:name w:val="heading 1"/>
    <w:basedOn w:val="Standard"/>
    <w:next w:val="Standard"/>
    <w:rsid w:val="005403D6"/>
    <w:pPr>
      <w:keepNext/>
      <w:spacing w:before="480"/>
      <w:ind w:left="4500" w:right="-414"/>
      <w:outlineLvl w:val="0"/>
    </w:pPr>
    <w:rPr>
      <w:rFonts w:ascii="Bauhaus Md BT" w:hAnsi="Bauhaus Md BT"/>
      <w:smallCaps/>
      <w:sz w:val="36"/>
    </w:rPr>
  </w:style>
  <w:style w:type="paragraph" w:styleId="Titre2">
    <w:name w:val="heading 2"/>
    <w:basedOn w:val="Standard"/>
    <w:next w:val="Standard"/>
    <w:rsid w:val="005403D6"/>
    <w:pPr>
      <w:keepNext/>
      <w:jc w:val="center"/>
      <w:outlineLvl w:val="1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link w:val="StandardCar"/>
    <w:rsid w:val="005403D6"/>
    <w:pPr>
      <w:widowControl/>
      <w:suppressAutoHyphens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rsid w:val="005403D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rsid w:val="005403D6"/>
    <w:pPr>
      <w:spacing w:after="120"/>
    </w:pPr>
  </w:style>
  <w:style w:type="paragraph" w:styleId="Liste">
    <w:name w:val="List"/>
    <w:basedOn w:val="Textbody"/>
    <w:rsid w:val="005403D6"/>
    <w:rPr>
      <w:rFonts w:cs="Tahoma"/>
    </w:rPr>
  </w:style>
  <w:style w:type="paragraph" w:styleId="Lgende">
    <w:name w:val="caption"/>
    <w:basedOn w:val="Standard"/>
    <w:rsid w:val="005403D6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5403D6"/>
    <w:pPr>
      <w:suppressLineNumbers/>
    </w:pPr>
    <w:rPr>
      <w:rFonts w:cs="Tahoma"/>
    </w:rPr>
  </w:style>
  <w:style w:type="paragraph" w:styleId="En-tte">
    <w:name w:val="header"/>
    <w:basedOn w:val="Standard"/>
    <w:link w:val="En-tteCar"/>
    <w:uiPriority w:val="99"/>
    <w:rsid w:val="005403D6"/>
    <w:pPr>
      <w:tabs>
        <w:tab w:val="center" w:pos="4536"/>
        <w:tab w:val="right" w:pos="9072"/>
      </w:tabs>
    </w:pPr>
  </w:style>
  <w:style w:type="paragraph" w:styleId="Pieddepage">
    <w:name w:val="footer"/>
    <w:basedOn w:val="Standard"/>
    <w:link w:val="PieddepageCar"/>
    <w:uiPriority w:val="99"/>
    <w:rsid w:val="005403D6"/>
    <w:pPr>
      <w:tabs>
        <w:tab w:val="center" w:pos="4536"/>
        <w:tab w:val="right" w:pos="9072"/>
      </w:tabs>
    </w:pPr>
  </w:style>
  <w:style w:type="paragraph" w:styleId="Titre">
    <w:name w:val="Title"/>
    <w:basedOn w:val="Standard"/>
    <w:next w:val="Sous-titre"/>
    <w:rsid w:val="005403D6"/>
    <w:pPr>
      <w:jc w:val="center"/>
    </w:pPr>
    <w:rPr>
      <w:b/>
      <w:szCs w:val="20"/>
      <w:u w:val="single"/>
    </w:rPr>
  </w:style>
  <w:style w:type="paragraph" w:styleId="Sous-titre">
    <w:name w:val="Subtitle"/>
    <w:basedOn w:val="Heading"/>
    <w:next w:val="Textbody"/>
    <w:rsid w:val="005403D6"/>
    <w:pPr>
      <w:jc w:val="center"/>
    </w:pPr>
    <w:rPr>
      <w:i/>
      <w:iCs/>
    </w:rPr>
  </w:style>
  <w:style w:type="paragraph" w:styleId="Commentaire">
    <w:name w:val="annotation text"/>
    <w:basedOn w:val="Standard"/>
    <w:link w:val="CommentaireCar"/>
    <w:rsid w:val="005403D6"/>
    <w:pPr>
      <w:spacing w:before="120"/>
      <w:ind w:left="567" w:firstLine="284"/>
      <w:jc w:val="both"/>
    </w:pPr>
    <w:rPr>
      <w:sz w:val="22"/>
      <w:szCs w:val="20"/>
    </w:rPr>
  </w:style>
  <w:style w:type="paragraph" w:customStyle="1" w:styleId="TableContents">
    <w:name w:val="Table Contents"/>
    <w:basedOn w:val="Standard"/>
    <w:rsid w:val="005403D6"/>
    <w:pPr>
      <w:suppressLineNumbers/>
    </w:pPr>
  </w:style>
  <w:style w:type="paragraph" w:customStyle="1" w:styleId="TableHeading">
    <w:name w:val="Table Heading"/>
    <w:basedOn w:val="TableContents"/>
    <w:rsid w:val="005403D6"/>
    <w:pPr>
      <w:jc w:val="center"/>
    </w:pPr>
    <w:rPr>
      <w:b/>
      <w:bCs/>
    </w:rPr>
  </w:style>
  <w:style w:type="paragraph" w:customStyle="1" w:styleId="Framecontents">
    <w:name w:val="Frame contents"/>
    <w:basedOn w:val="Textbody"/>
    <w:rsid w:val="005403D6"/>
  </w:style>
  <w:style w:type="character" w:customStyle="1" w:styleId="Absatz-Standardschriftart">
    <w:name w:val="Absatz-Standardschriftart"/>
    <w:rsid w:val="005403D6"/>
  </w:style>
  <w:style w:type="character" w:customStyle="1" w:styleId="WW-Absatz-Standardschriftart">
    <w:name w:val="WW-Absatz-Standardschriftart"/>
    <w:rsid w:val="005403D6"/>
  </w:style>
  <w:style w:type="character" w:styleId="Numrodepage">
    <w:name w:val="page number"/>
    <w:basedOn w:val="Policepardfaut"/>
    <w:rsid w:val="005403D6"/>
  </w:style>
  <w:style w:type="numbering" w:customStyle="1" w:styleId="WW8Num1">
    <w:name w:val="WW8Num1"/>
    <w:basedOn w:val="Aucuneliste"/>
    <w:rsid w:val="005403D6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75C50"/>
    <w:rPr>
      <w:rFonts w:ascii="Tahoma" w:hAnsi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5C50"/>
    <w:rPr>
      <w:rFonts w:ascii="Tahoma" w:hAnsi="Tahoma"/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375C50"/>
    <w:rPr>
      <w:rFonts w:eastAsia="Times New Roman" w:cs="Times New Roman"/>
    </w:rPr>
  </w:style>
  <w:style w:type="table" w:styleId="Grilledutableau">
    <w:name w:val="Table Grid"/>
    <w:basedOn w:val="TableauNormal"/>
    <w:uiPriority w:val="39"/>
    <w:rsid w:val="00F52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basedOn w:val="Policepardfaut"/>
    <w:link w:val="Pieddepage"/>
    <w:uiPriority w:val="99"/>
    <w:rsid w:val="00606D24"/>
    <w:rPr>
      <w:rFonts w:eastAsia="Times New Roman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07407F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7407F"/>
    <w:pPr>
      <w:widowControl w:val="0"/>
      <w:spacing w:before="0"/>
      <w:ind w:left="0" w:firstLine="0"/>
      <w:jc w:val="left"/>
    </w:pPr>
    <w:rPr>
      <w:rFonts w:eastAsia="Arial Unicode MS" w:cs="Tahoma"/>
      <w:b/>
      <w:bCs/>
      <w:sz w:val="20"/>
    </w:rPr>
  </w:style>
  <w:style w:type="character" w:customStyle="1" w:styleId="StandardCar">
    <w:name w:val="Standard Car"/>
    <w:basedOn w:val="Policepardfaut"/>
    <w:link w:val="Standard"/>
    <w:rsid w:val="0007407F"/>
    <w:rPr>
      <w:rFonts w:eastAsia="Times New Roman" w:cs="Times New Roman"/>
    </w:rPr>
  </w:style>
  <w:style w:type="character" w:customStyle="1" w:styleId="CommentaireCar">
    <w:name w:val="Commentaire Car"/>
    <w:basedOn w:val="StandardCar"/>
    <w:link w:val="Commentaire"/>
    <w:rsid w:val="0007407F"/>
    <w:rPr>
      <w:rFonts w:eastAsia="Times New Roman" w:cs="Times New Roman"/>
      <w:sz w:val="22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7407F"/>
    <w:rPr>
      <w:rFonts w:eastAsia="Times New Roman" w:cs="Times New Roman"/>
      <w:b/>
      <w:bCs/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8493F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8493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849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30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nardA\Desktop\ENR-QUA-06%20Rapport%20audit%20intern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9295F40-1628-418F-AB80-08E7176AC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ENR-QUA-06 Rapport audit interne</Template>
  <TotalTime>0</TotalTime>
  <Pages>3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[CLIQUEZ ET ECRIVEZ]</vt:lpstr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[CLIQUEZ ET ECRIVEZ]</dc:title>
  <dc:creator>Aude LEONARD</dc:creator>
  <cp:lastModifiedBy>Guillaume Pastor</cp:lastModifiedBy>
  <cp:revision>5</cp:revision>
  <cp:lastPrinted>2024-11-07T09:07:00Z</cp:lastPrinted>
  <dcterms:created xsi:type="dcterms:W3CDTF">2024-12-02T12:59:00Z</dcterms:created>
  <dcterms:modified xsi:type="dcterms:W3CDTF">2024-12-03T17:10:00Z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